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27689560"/>
        <w:docPartObj>
          <w:docPartGallery w:val="Cover Pages"/>
          <w:docPartUnique/>
        </w:docPartObj>
      </w:sdtPr>
      <w:sdtContent>
        <w:p w:rsidR="00390F0B" w:rsidRDefault="00E76DF8">
          <w:pPr>
            <w:rPr>
              <w:rFonts w:eastAsiaTheme="majorEastAsia"/>
              <w:b/>
              <w:bCs/>
              <w:color w:val="31849B" w:themeColor="accent5" w:themeShade="BF"/>
            </w:rPr>
          </w:pPr>
          <w:r w:rsidRPr="00E76DF8">
            <w:rPr>
              <w:noProof/>
            </w:rPr>
            <w:pict>
              <v:rect id="Rectangle 17" o:spid="_x0000_s2050" style="position:absolute;margin-left:-13.2pt;margin-top:20.4pt;width:485pt;height:735.2pt;z-index:251667456;visibility:visible;mso-position-horizontal-relative:text;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" filled="f" stroked="f">
                <v:textbox>
                  <w:txbxContent>
                    <w:sdt>
                      <w:sdtPr>
                        <w:rPr>
                          <w:rFonts w:ascii="Arial" w:hAnsi="Arial" w:cs="Arial"/>
                          <w:b/>
                          <w:noProof/>
                          <w:color w:val="31849B" w:themeColor="accent5" w:themeShade="BF"/>
                          <w:sz w:val="72"/>
                          <w:szCs w:val="72"/>
                        </w:rPr>
                        <w:alias w:val="Title"/>
                        <w:id w:val="-1974903204"/>
                        <w:dataBinding w:prefixMappings="xmlns:ns0='http://schemas.openxmlformats.org/package/2006/metadata/core-properties' xmlns:ns1='http://purl.org/dc/elements/1.1/'" w:xpath="/ns0:coreProperties[1]/ns1:title[1]" w:storeItemID="{6C3C8BC8-F283-45AE-878A-BAB7291924A1}"/>
                        <w:text/>
                      </w:sdtPr>
                      <w:sdtContent>
                        <w:p w:rsidR="00FE5E57" w:rsidRPr="00412556" w:rsidRDefault="00FE5E57" w:rsidP="00395352">
                          <w:pPr>
                            <w:pStyle w:val="Title"/>
                            <w:jc w:val="right"/>
                            <w:rPr>
                              <w:rStyle w:val="TitleChar"/>
                              <w:rFonts w:ascii="Arial" w:hAnsi="Arial" w:cs="Arial"/>
                              <w:b/>
                              <w:color w:val="31849B" w:themeColor="accent5" w:themeShade="BF"/>
                              <w:sz w:val="72"/>
                              <w:szCs w:val="72"/>
                            </w:rPr>
                          </w:pPr>
                          <w:r w:rsidRPr="00412556">
                            <w:rPr>
                              <w:rFonts w:ascii="Arial" w:hAnsi="Arial" w:cs="Arial"/>
                              <w:b/>
                              <w:noProof/>
                              <w:color w:val="31849B" w:themeColor="accent5" w:themeShade="BF"/>
                              <w:sz w:val="72"/>
                              <w:szCs w:val="72"/>
                            </w:rPr>
                            <w:t>QAS UAT Strategy Execution</w:t>
                          </w:r>
                        </w:p>
                      </w:sdtContent>
                    </w:sdt>
                    <w:p w:rsidR="00FE5E57" w:rsidRPr="00390F0B" w:rsidRDefault="00E76DF8" w:rsidP="00D9186A">
                      <w:pPr>
                        <w:jc w:val="right"/>
                        <w:rPr>
                          <w:b/>
                          <w:bCs/>
                          <w:color w:val="E36C0A" w:themeColor="accent6" w:themeShade="BF"/>
                          <w:sz w:val="40"/>
                          <w:szCs w:val="40"/>
                        </w:rPr>
                      </w:pP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FE5E57">
                            <w:rPr>
                              <w:b/>
                              <w:bCs/>
                              <w:color w:val="E36C0A" w:themeColor="accent6" w:themeShade="BF"/>
                              <w:sz w:val="40"/>
                              <w:szCs w:val="40"/>
                              <w:lang w:val="en-AU"/>
                            </w:rPr>
                            <w:t>DPLK SURE</w:t>
                          </w:r>
                        </w:sdtContent>
                      </w:sdt>
                    </w:p>
                    <w:p w:rsidR="00FE5E57" w:rsidRPr="00390F0B" w:rsidRDefault="00FE5E57" w:rsidP="00390F0B">
                      <w:pPr>
                        <w:jc w:val="right"/>
                        <w:rPr>
                          <w:bCs/>
                          <w:color w:val="000000" w:themeColor="text1"/>
                          <w:sz w:val="32"/>
                          <w:szCs w:val="32"/>
                        </w:rPr>
                      </w:pPr>
                      <w:r>
                        <w:rPr>
                          <w:bCs/>
                          <w:color w:val="000000" w:themeColor="text1"/>
                          <w:sz w:val="32"/>
                          <w:szCs w:val="32"/>
                        </w:rPr>
                        <w:t>CR</w:t>
                      </w:r>
                    </w:p>
                    <w:p w:rsidR="00FE5E57" w:rsidRDefault="00FE5E57" w:rsidP="00390F0B">
                      <w:r>
                        <w:br w:type="page"/>
                      </w:r>
                    </w:p>
                    <w:p w:rsidR="00FE5E57" w:rsidRDefault="00FE5E57" w:rsidP="00390F0B"/>
                    <w:p w:rsidR="00FE5E57" w:rsidRDefault="00FE5E57" w:rsidP="00390F0B"/>
                    <w:p w:rsidR="00FE5E57" w:rsidRDefault="00FE5E57" w:rsidP="00390F0B"/>
                    <w:p w:rsidR="00FE5E57" w:rsidRDefault="00FE5E57" w:rsidP="00390F0B"/>
                    <w:p w:rsidR="00FE5E57" w:rsidRDefault="00FE5E57" w:rsidP="00390F0B"/>
                    <w:p w:rsidR="00FE5E57" w:rsidRDefault="00FE5E57" w:rsidP="00390F0B"/>
                    <w:p w:rsidR="00FE5E57" w:rsidRDefault="00FE5E57" w:rsidP="00390F0B">
                      <w:pPr>
                        <w:rPr>
                          <w:sz w:val="36"/>
                          <w:szCs w:val="36"/>
                        </w:rPr>
                      </w:pPr>
                      <w:r>
                        <w:rPr>
                          <w:sz w:val="36"/>
                          <w:szCs w:val="36"/>
                        </w:rPr>
                        <w:t>User Acceptance Test Documentation</w:t>
                      </w:r>
                    </w:p>
                    <w:p w:rsidR="00FE5E57" w:rsidRPr="002059E6" w:rsidRDefault="00FE5E57" w:rsidP="00566DBC">
                      <w:pPr>
                        <w:ind w:left="2880" w:hanging="2880"/>
                        <w:rPr>
                          <w:bCs/>
                          <w:i/>
                          <w:color w:val="000000" w:themeColor="text1"/>
                          <w:sz w:val="24"/>
                          <w:szCs w:val="24"/>
                        </w:rPr>
                      </w:pPr>
                      <w:r w:rsidRPr="00566DBC">
                        <w:rPr>
                          <w:bCs/>
                          <w:color w:val="000000" w:themeColor="text1"/>
                          <w:sz w:val="24"/>
                          <w:szCs w:val="24"/>
                        </w:rPr>
                        <w:t>Prepared by</w:t>
                      </w:r>
                      <w:r>
                        <w:rPr>
                          <w:bCs/>
                          <w:color w:val="000000" w:themeColor="text1"/>
                          <w:sz w:val="24"/>
                          <w:szCs w:val="24"/>
                        </w:rPr>
                        <w:t xml:space="preserve"> Kelompok QAS </w:t>
                      </w:r>
                    </w:p>
                    <w:p w:rsidR="00FE5E57" w:rsidRDefault="00E76DF8" w:rsidP="00390F0B">
                      <w:fldSimple w:instr=" DATE  \@ &quot;d MMMM yyyy&quot;  \* MERGEFORMAT ">
                        <w:r w:rsidR="006072E2">
                          <w:rPr>
                            <w:noProof/>
                          </w:rPr>
                          <w:t>21 March 2023</w:t>
                        </w:r>
                      </w:fldSimple>
                    </w:p>
                    <w:p w:rsidR="00FE5E57" w:rsidRDefault="00FE5E57" w:rsidP="00390F0B">
                      <w:r w:rsidRPr="001F2984">
                        <w:rPr>
                          <w:noProof/>
                        </w:rPr>
                        <w:drawing>
                          <wp:inline distT="0" distB="0" distL="0" distR="0">
                            <wp:extent cx="1153946" cy="42672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rsidR="00FE5E57" w:rsidRPr="00390F0B" w:rsidRDefault="00FE5E57" w:rsidP="00390F0B">
                      <w:pPr>
                        <w:rPr>
                          <w:color w:val="808080" w:themeColor="background1" w:themeShade="80"/>
                        </w:rPr>
                      </w:pPr>
                      <w:r w:rsidRPr="00390F0B">
                        <w:rPr>
                          <w:color w:val="808080" w:themeColor="background1" w:themeShade="80"/>
                        </w:rPr>
                        <w:t>COPYRIGHT NOTICE</w:t>
                      </w:r>
                    </w:p>
                    <w:p w:rsidR="00FE5E57" w:rsidRPr="00390F0B" w:rsidRDefault="00FE5E57" w:rsidP="00390F0B">
                      <w:pPr>
                        <w:rPr>
                          <w:b/>
                          <w:color w:val="808080" w:themeColor="background1" w:themeShade="80"/>
                        </w:rPr>
                      </w:pPr>
                      <w:r w:rsidRPr="00390F0B">
                        <w:rPr>
                          <w:b/>
                          <w:color w:val="808080" w:themeColor="background1" w:themeShade="80"/>
                        </w:rPr>
                        <w:t>Copyright © (</w:t>
                      </w:r>
                      <w:r>
                        <w:rPr>
                          <w:b/>
                          <w:color w:val="808080" w:themeColor="background1" w:themeShade="80"/>
                        </w:rPr>
                        <w:t>2018</w:t>
                      </w:r>
                      <w:r w:rsidRPr="00390F0B">
                        <w:rPr>
                          <w:b/>
                          <w:color w:val="808080" w:themeColor="background1" w:themeShade="80"/>
                        </w:rPr>
                        <w:t>) by BNI-</w:t>
                      </w:r>
                      <w:r>
                        <w:rPr>
                          <w:b/>
                          <w:color w:val="808080" w:themeColor="background1" w:themeShade="80"/>
                        </w:rPr>
                        <w:t>STI</w:t>
                      </w:r>
                    </w:p>
                    <w:p w:rsidR="00FE5E57" w:rsidRPr="00390F0B" w:rsidRDefault="00FE5E57">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v:textbox>
              </v:rect>
            </w:pict>
          </w:r>
          <w:r w:rsidR="00390F0B">
            <w:br w:type="page"/>
          </w:r>
        </w:p>
      </w:sdtContent>
    </w:sdt>
    <w:p w:rsidR="00C754C7" w:rsidRDefault="00390F0B" w:rsidP="00727229">
      <w:pPr>
        <w:pStyle w:val="Heading1"/>
      </w:pPr>
      <w:r>
        <w:lastRenderedPageBreak/>
        <w:t>Document Authorization</w:t>
      </w: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6"/>
        <w:gridCol w:w="4784"/>
        <w:gridCol w:w="3030"/>
      </w:tblGrid>
      <w:tr w:rsidR="00390F0B"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F0B" w:rsidRDefault="00390F0B">
            <w:pPr>
              <w:ind w:right="-1080"/>
              <w:rPr>
                <w:b/>
                <w:sz w:val="24"/>
                <w:szCs w:val="24"/>
                <w:lang w:val="id-ID"/>
              </w:rPr>
            </w:pPr>
            <w:r>
              <w:rPr>
                <w:b/>
                <w:sz w:val="24"/>
                <w:szCs w:val="24"/>
                <w:lang w:val="id-ID"/>
              </w:rPr>
              <w:t>Prepared By</w:t>
            </w:r>
          </w:p>
        </w:tc>
      </w:tr>
      <w:tr w:rsidR="00390F0B"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rsidR="00390F0B" w:rsidRDefault="00390F0B">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hideMark/>
          </w:tcPr>
          <w:p w:rsidR="00390F0B" w:rsidRPr="00160AFC" w:rsidRDefault="00390F0B">
            <w:pPr>
              <w:ind w:right="-1080"/>
              <w:rPr>
                <w:b/>
              </w:rPr>
            </w:pPr>
          </w:p>
        </w:tc>
      </w:tr>
      <w:tr w:rsidR="00390F0B"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rsidR="00390F0B" w:rsidRDefault="00390F0B">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tcPr>
          <w:p w:rsidR="00390F0B" w:rsidRDefault="00390F0B">
            <w:pPr>
              <w:ind w:right="-1080"/>
              <w:rPr>
                <w:lang w:val="id-ID"/>
              </w:rPr>
            </w:pPr>
          </w:p>
        </w:tc>
        <w:tc>
          <w:tcPr>
            <w:tcW w:w="3030" w:type="dxa"/>
            <w:tcBorders>
              <w:top w:val="single" w:sz="4" w:space="0" w:color="auto"/>
              <w:left w:val="single" w:sz="4" w:space="0" w:color="auto"/>
              <w:bottom w:val="single" w:sz="4" w:space="0" w:color="auto"/>
              <w:right w:val="single" w:sz="4" w:space="0" w:color="auto"/>
            </w:tcBorders>
            <w:vAlign w:val="center"/>
            <w:hideMark/>
          </w:tcPr>
          <w:p w:rsidR="00390F0B" w:rsidRPr="00160AFC" w:rsidRDefault="00390F0B" w:rsidP="006A4E02">
            <w:pPr>
              <w:ind w:right="-1080"/>
            </w:pPr>
            <w:r>
              <w:rPr>
                <w:lang w:val="id-ID"/>
              </w:rPr>
              <w:t xml:space="preserve">Date: </w:t>
            </w:r>
          </w:p>
        </w:tc>
      </w:tr>
      <w:tr w:rsidR="00390F0B"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A7A93" w:rsidRPr="00F94327" w:rsidRDefault="00390F0B" w:rsidP="001A7A93">
            <w:pPr>
              <w:ind w:right="-1080"/>
              <w:rPr>
                <w:b/>
                <w:sz w:val="24"/>
                <w:szCs w:val="24"/>
              </w:rPr>
            </w:pPr>
            <w:r>
              <w:rPr>
                <w:b/>
                <w:sz w:val="24"/>
                <w:szCs w:val="24"/>
                <w:lang w:val="id-ID"/>
              </w:rPr>
              <w:t>Reviewed By</w:t>
            </w:r>
          </w:p>
          <w:p w:rsidR="00390F0B" w:rsidRPr="00F94327" w:rsidRDefault="00390F0B" w:rsidP="00F94327">
            <w:pPr>
              <w:ind w:right="-1080"/>
              <w:rPr>
                <w:b/>
                <w:sz w:val="24"/>
                <w:szCs w:val="24"/>
              </w:rPr>
            </w:pPr>
          </w:p>
        </w:tc>
      </w:tr>
      <w:tr w:rsidR="00F9432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rsidR="00F94327" w:rsidRDefault="00F94327" w:rsidP="00F94327">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tcPr>
          <w:p w:rsidR="00F94327" w:rsidRPr="00842EF2" w:rsidRDefault="00F94327" w:rsidP="00F94327">
            <w:pPr>
              <w:ind w:right="-1080"/>
              <w:rPr>
                <w:b/>
                <w:lang w:val="id-ID"/>
              </w:rPr>
            </w:pPr>
          </w:p>
        </w:tc>
      </w:tr>
      <w:tr w:rsidR="00F9432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rsidR="00F94327" w:rsidRDefault="00F94327" w:rsidP="00F94327">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vAlign w:val="center"/>
          </w:tcPr>
          <w:p w:rsidR="00F94327" w:rsidRPr="007B59C4" w:rsidRDefault="00F94327" w:rsidP="00F94327">
            <w:pPr>
              <w:ind w:right="-1080"/>
              <w:rPr>
                <w:b/>
              </w:rPr>
            </w:pPr>
          </w:p>
        </w:tc>
        <w:tc>
          <w:tcPr>
            <w:tcW w:w="3030" w:type="dxa"/>
            <w:tcBorders>
              <w:top w:val="single" w:sz="4" w:space="0" w:color="auto"/>
              <w:left w:val="single" w:sz="4" w:space="0" w:color="auto"/>
              <w:bottom w:val="single" w:sz="4" w:space="0" w:color="auto"/>
              <w:right w:val="single" w:sz="4" w:space="0" w:color="auto"/>
            </w:tcBorders>
            <w:vAlign w:val="center"/>
            <w:hideMark/>
          </w:tcPr>
          <w:p w:rsidR="00F94327" w:rsidRPr="00160AFC" w:rsidRDefault="00A63857" w:rsidP="00F94327">
            <w:pPr>
              <w:ind w:right="-1080"/>
            </w:pPr>
            <w:r>
              <w:rPr>
                <w:lang w:val="id-ID"/>
              </w:rPr>
              <w:t xml:space="preserve">Date: </w:t>
            </w:r>
          </w:p>
        </w:tc>
      </w:tr>
      <w:tr w:rsidR="001A7A93"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2059E6" w:rsidRPr="007B59C4" w:rsidRDefault="001A7A93" w:rsidP="002059E6">
            <w:pPr>
              <w:ind w:right="-1080"/>
              <w:rPr>
                <w:b/>
              </w:rPr>
            </w:pPr>
            <w:r w:rsidRPr="007B59C4">
              <w:rPr>
                <w:b/>
              </w:rPr>
              <w:t>Approved</w:t>
            </w:r>
          </w:p>
          <w:p w:rsidR="001A7A93" w:rsidRPr="007B59C4" w:rsidRDefault="001A7A93" w:rsidP="007B59C4">
            <w:pPr>
              <w:ind w:right="-1080"/>
              <w:rPr>
                <w:b/>
              </w:rPr>
            </w:pPr>
          </w:p>
        </w:tc>
      </w:tr>
      <w:tr w:rsidR="001A7A93"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rsidR="001A7A93" w:rsidRDefault="001A7A93" w:rsidP="001A7A93">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tcPr>
          <w:p w:rsidR="001A7A93" w:rsidRPr="007F2341" w:rsidRDefault="001A7A93" w:rsidP="001A7A93">
            <w:pPr>
              <w:ind w:right="-1080"/>
              <w:rPr>
                <w:lang w:val="id-ID"/>
              </w:rPr>
            </w:pPr>
          </w:p>
        </w:tc>
      </w:tr>
      <w:tr w:rsidR="001A7A93"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rsidR="001A7A93" w:rsidRDefault="001A7A93" w:rsidP="001A7A93">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vAlign w:val="center"/>
          </w:tcPr>
          <w:p w:rsidR="001A7A93" w:rsidRDefault="001A7A93" w:rsidP="001A7A93">
            <w:pPr>
              <w:ind w:right="-1080"/>
              <w:rPr>
                <w:lang w:val="id-ID"/>
              </w:rPr>
            </w:pPr>
          </w:p>
        </w:tc>
        <w:tc>
          <w:tcPr>
            <w:tcW w:w="3030" w:type="dxa"/>
            <w:tcBorders>
              <w:top w:val="single" w:sz="4" w:space="0" w:color="auto"/>
              <w:left w:val="single" w:sz="4" w:space="0" w:color="auto"/>
              <w:bottom w:val="single" w:sz="4" w:space="0" w:color="auto"/>
              <w:right w:val="single" w:sz="4" w:space="0" w:color="auto"/>
            </w:tcBorders>
            <w:vAlign w:val="center"/>
            <w:hideMark/>
          </w:tcPr>
          <w:p w:rsidR="001A7A93" w:rsidRPr="00160AFC" w:rsidRDefault="00A63857" w:rsidP="001A7A93">
            <w:pPr>
              <w:ind w:right="-1080"/>
            </w:pPr>
            <w:r>
              <w:rPr>
                <w:lang w:val="id-ID"/>
              </w:rPr>
              <w:t xml:space="preserve">Date: </w:t>
            </w:r>
          </w:p>
        </w:tc>
      </w:tr>
    </w:tbl>
    <w:p w:rsidR="00DF6EF4" w:rsidRDefault="00DF6EF4">
      <w:pPr>
        <w:rPr>
          <w:rFonts w:eastAsiaTheme="majorEastAsia"/>
          <w:b/>
          <w:bCs/>
          <w:color w:val="31849B" w:themeColor="accent5" w:themeShade="BF"/>
        </w:rPr>
      </w:pPr>
      <w:r>
        <w:rPr>
          <w:rFonts w:eastAsiaTheme="majorEastAsia"/>
          <w:b/>
          <w:bCs/>
          <w:color w:val="31849B" w:themeColor="accent5" w:themeShade="BF"/>
        </w:rPr>
        <w:br w:type="page"/>
      </w:r>
    </w:p>
    <w:p w:rsidR="00B1725B" w:rsidRPr="00B1725B" w:rsidRDefault="00B1725B" w:rsidP="00B1725B">
      <w:pPr>
        <w:keepNext/>
        <w:keepLines/>
        <w:numPr>
          <w:ilvl w:val="0"/>
          <w:numId w:val="1"/>
        </w:numPr>
        <w:spacing w:before="480" w:after="0"/>
        <w:outlineLvl w:val="0"/>
        <w:rPr>
          <w:rFonts w:eastAsiaTheme="majorEastAsia"/>
          <w:b/>
          <w:bCs/>
          <w:color w:val="31849B" w:themeColor="accent5" w:themeShade="BF"/>
        </w:rPr>
      </w:pPr>
      <w:r>
        <w:rPr>
          <w:rFonts w:eastAsiaTheme="majorEastAsia"/>
          <w:b/>
          <w:bCs/>
          <w:color w:val="31849B" w:themeColor="accent5" w:themeShade="BF"/>
        </w:rPr>
        <w:lastRenderedPageBreak/>
        <w:t xml:space="preserve">UA </w:t>
      </w:r>
      <w:r w:rsidRPr="00F14771">
        <w:rPr>
          <w:rFonts w:eastAsiaTheme="majorEastAsia"/>
          <w:b/>
          <w:bCs/>
          <w:color w:val="31849B" w:themeColor="accent5" w:themeShade="BF"/>
        </w:rPr>
        <w:t>T</w:t>
      </w:r>
      <w:r>
        <w:rPr>
          <w:rFonts w:eastAsiaTheme="majorEastAsia"/>
          <w:b/>
          <w:bCs/>
          <w:color w:val="31849B" w:themeColor="accent5" w:themeShade="BF"/>
        </w:rPr>
        <w:t>est</w:t>
      </w:r>
      <w:r w:rsidRPr="00F14771">
        <w:rPr>
          <w:rFonts w:eastAsiaTheme="majorEastAsia"/>
          <w:b/>
          <w:bCs/>
          <w:color w:val="31849B" w:themeColor="accent5" w:themeShade="BF"/>
        </w:rPr>
        <w:t xml:space="preserve"> Cases</w:t>
      </w:r>
    </w:p>
    <w:tbl>
      <w:tblPr>
        <w:tblStyle w:val="TableGrid"/>
        <w:tblW w:w="9634" w:type="dxa"/>
        <w:tblLook w:val="04A0"/>
      </w:tblPr>
      <w:tblGrid>
        <w:gridCol w:w="895"/>
        <w:gridCol w:w="4050"/>
        <w:gridCol w:w="2698"/>
        <w:gridCol w:w="1991"/>
      </w:tblGrid>
      <w:tr w:rsidR="00053D2E" w:rsidTr="008A3018">
        <w:tc>
          <w:tcPr>
            <w:tcW w:w="895" w:type="dxa"/>
            <w:shd w:val="clear" w:color="auto" w:fill="B6DDE8" w:themeFill="accent5" w:themeFillTint="66"/>
            <w:vAlign w:val="center"/>
          </w:tcPr>
          <w:p w:rsidR="00053D2E" w:rsidRPr="00DD415D" w:rsidRDefault="00053D2E" w:rsidP="006A4E02">
            <w:pPr>
              <w:spacing w:before="60" w:line="360" w:lineRule="auto"/>
              <w:jc w:val="center"/>
              <w:rPr>
                <w:b/>
              </w:rPr>
            </w:pPr>
            <w:r w:rsidRPr="00DD415D">
              <w:rPr>
                <w:b/>
              </w:rPr>
              <w:t>No</w:t>
            </w:r>
          </w:p>
        </w:tc>
        <w:tc>
          <w:tcPr>
            <w:tcW w:w="4050" w:type="dxa"/>
            <w:shd w:val="clear" w:color="auto" w:fill="B6DDE8" w:themeFill="accent5" w:themeFillTint="66"/>
            <w:vAlign w:val="center"/>
          </w:tcPr>
          <w:p w:rsidR="00053D2E" w:rsidRPr="00DD415D" w:rsidRDefault="00053D2E" w:rsidP="006A4E02">
            <w:pPr>
              <w:spacing w:before="60" w:line="360" w:lineRule="auto"/>
              <w:jc w:val="center"/>
              <w:rPr>
                <w:b/>
              </w:rPr>
            </w:pPr>
            <w:r w:rsidRPr="00DD415D">
              <w:rPr>
                <w:b/>
              </w:rPr>
              <w:t>Scenario</w:t>
            </w:r>
          </w:p>
        </w:tc>
        <w:tc>
          <w:tcPr>
            <w:tcW w:w="2698" w:type="dxa"/>
            <w:shd w:val="clear" w:color="auto" w:fill="B6DDE8" w:themeFill="accent5" w:themeFillTint="66"/>
            <w:vAlign w:val="center"/>
          </w:tcPr>
          <w:p w:rsidR="00053D2E" w:rsidRPr="00DD415D" w:rsidRDefault="00053D2E" w:rsidP="006A4E02">
            <w:pPr>
              <w:spacing w:before="60" w:line="360" w:lineRule="auto"/>
              <w:jc w:val="center"/>
              <w:rPr>
                <w:b/>
              </w:rPr>
            </w:pPr>
            <w:r w:rsidRPr="00DD415D">
              <w:rPr>
                <w:b/>
              </w:rPr>
              <w:t>Expected Result</w:t>
            </w:r>
          </w:p>
        </w:tc>
        <w:tc>
          <w:tcPr>
            <w:tcW w:w="1991" w:type="dxa"/>
            <w:shd w:val="clear" w:color="auto" w:fill="B6DDE8" w:themeFill="accent5" w:themeFillTint="66"/>
            <w:vAlign w:val="center"/>
          </w:tcPr>
          <w:p w:rsidR="00053D2E" w:rsidRPr="00DD415D" w:rsidRDefault="00053D2E" w:rsidP="006A4E02">
            <w:pPr>
              <w:spacing w:before="60" w:line="360" w:lineRule="auto"/>
              <w:jc w:val="center"/>
              <w:rPr>
                <w:b/>
              </w:rPr>
            </w:pPr>
            <w:r w:rsidRPr="00DD415D">
              <w:rPr>
                <w:b/>
              </w:rPr>
              <w:t>Result</w:t>
            </w:r>
          </w:p>
        </w:tc>
      </w:tr>
      <w:tr w:rsidR="00485369" w:rsidTr="008A3018">
        <w:tc>
          <w:tcPr>
            <w:tcW w:w="895" w:type="dxa"/>
          </w:tcPr>
          <w:p w:rsidR="00485369" w:rsidRPr="00DD415D" w:rsidRDefault="00485369" w:rsidP="00485369">
            <w:pPr>
              <w:spacing w:before="60" w:line="360" w:lineRule="auto"/>
              <w:jc w:val="center"/>
            </w:pPr>
          </w:p>
        </w:tc>
        <w:tc>
          <w:tcPr>
            <w:tcW w:w="4050" w:type="dxa"/>
          </w:tcPr>
          <w:p w:rsidR="00485369" w:rsidRPr="00DD415D" w:rsidRDefault="00485369" w:rsidP="00485369">
            <w:pPr>
              <w:spacing w:before="60" w:line="360" w:lineRule="auto"/>
            </w:pPr>
          </w:p>
        </w:tc>
        <w:tc>
          <w:tcPr>
            <w:tcW w:w="2698" w:type="dxa"/>
          </w:tcPr>
          <w:p w:rsidR="00485369" w:rsidRPr="00DD415D" w:rsidRDefault="00485369" w:rsidP="00485369">
            <w:pPr>
              <w:spacing w:before="60" w:line="360" w:lineRule="auto"/>
              <w:jc w:val="center"/>
            </w:pPr>
          </w:p>
        </w:tc>
        <w:tc>
          <w:tcPr>
            <w:tcW w:w="1991" w:type="dxa"/>
          </w:tcPr>
          <w:p w:rsidR="00485369" w:rsidRPr="00DD415D" w:rsidRDefault="00485369" w:rsidP="00485369">
            <w:pPr>
              <w:spacing w:before="60" w:line="360" w:lineRule="auto"/>
              <w:jc w:val="center"/>
            </w:pPr>
          </w:p>
        </w:tc>
      </w:tr>
      <w:tr w:rsidR="008A3018" w:rsidTr="008A3018">
        <w:tc>
          <w:tcPr>
            <w:tcW w:w="895" w:type="dxa"/>
          </w:tcPr>
          <w:p w:rsidR="008A3018" w:rsidRPr="00DD415D" w:rsidRDefault="008A3018" w:rsidP="008A3018">
            <w:pPr>
              <w:spacing w:before="60" w:line="360" w:lineRule="auto"/>
              <w:jc w:val="center"/>
            </w:pPr>
          </w:p>
        </w:tc>
        <w:tc>
          <w:tcPr>
            <w:tcW w:w="4050" w:type="dxa"/>
          </w:tcPr>
          <w:p w:rsidR="008A3018" w:rsidRPr="00DD415D" w:rsidRDefault="008A3018" w:rsidP="008A3018">
            <w:pPr>
              <w:spacing w:before="60" w:line="360" w:lineRule="auto"/>
            </w:pPr>
          </w:p>
        </w:tc>
        <w:tc>
          <w:tcPr>
            <w:tcW w:w="2698" w:type="dxa"/>
          </w:tcPr>
          <w:p w:rsidR="008A3018" w:rsidRPr="00DD415D" w:rsidRDefault="008A3018" w:rsidP="008A3018">
            <w:pPr>
              <w:spacing w:before="60" w:line="360" w:lineRule="auto"/>
              <w:jc w:val="center"/>
            </w:pPr>
          </w:p>
        </w:tc>
        <w:tc>
          <w:tcPr>
            <w:tcW w:w="1991" w:type="dxa"/>
          </w:tcPr>
          <w:p w:rsidR="008A3018" w:rsidRPr="00DD415D" w:rsidRDefault="008A3018" w:rsidP="008A3018">
            <w:pPr>
              <w:spacing w:before="60" w:line="360" w:lineRule="auto"/>
              <w:jc w:val="center"/>
            </w:pPr>
          </w:p>
        </w:tc>
      </w:tr>
      <w:tr w:rsidR="008A3018" w:rsidTr="008A3018">
        <w:tc>
          <w:tcPr>
            <w:tcW w:w="895" w:type="dxa"/>
          </w:tcPr>
          <w:p w:rsidR="008A3018" w:rsidRPr="00DD415D" w:rsidRDefault="008A3018" w:rsidP="008A3018">
            <w:pPr>
              <w:spacing w:before="60" w:line="360" w:lineRule="auto"/>
              <w:jc w:val="center"/>
            </w:pPr>
          </w:p>
        </w:tc>
        <w:tc>
          <w:tcPr>
            <w:tcW w:w="4050" w:type="dxa"/>
          </w:tcPr>
          <w:p w:rsidR="008A3018" w:rsidRPr="00DD415D" w:rsidRDefault="008A3018" w:rsidP="008A3018">
            <w:pPr>
              <w:spacing w:before="60" w:line="360" w:lineRule="auto"/>
            </w:pPr>
          </w:p>
        </w:tc>
        <w:tc>
          <w:tcPr>
            <w:tcW w:w="2698" w:type="dxa"/>
          </w:tcPr>
          <w:p w:rsidR="008A3018" w:rsidRPr="00DD415D" w:rsidRDefault="008A3018" w:rsidP="008A3018">
            <w:pPr>
              <w:spacing w:before="60" w:line="360" w:lineRule="auto"/>
              <w:jc w:val="center"/>
            </w:pPr>
          </w:p>
        </w:tc>
        <w:tc>
          <w:tcPr>
            <w:tcW w:w="1991" w:type="dxa"/>
          </w:tcPr>
          <w:p w:rsidR="008A3018" w:rsidRPr="00DD415D" w:rsidRDefault="008A3018" w:rsidP="008A3018">
            <w:pPr>
              <w:spacing w:before="60" w:line="360" w:lineRule="auto"/>
              <w:jc w:val="center"/>
            </w:pPr>
          </w:p>
        </w:tc>
      </w:tr>
      <w:tr w:rsidR="008A3018" w:rsidTr="008A3018">
        <w:tc>
          <w:tcPr>
            <w:tcW w:w="895" w:type="dxa"/>
          </w:tcPr>
          <w:p w:rsidR="008A3018" w:rsidRPr="00DD415D" w:rsidRDefault="008A3018" w:rsidP="008A3018">
            <w:pPr>
              <w:spacing w:before="60" w:line="360" w:lineRule="auto"/>
              <w:jc w:val="center"/>
            </w:pPr>
          </w:p>
        </w:tc>
        <w:tc>
          <w:tcPr>
            <w:tcW w:w="4050" w:type="dxa"/>
          </w:tcPr>
          <w:p w:rsidR="008A3018" w:rsidRPr="00DD415D" w:rsidRDefault="008A3018" w:rsidP="008A3018">
            <w:pPr>
              <w:spacing w:before="60" w:line="360" w:lineRule="auto"/>
            </w:pPr>
          </w:p>
        </w:tc>
        <w:tc>
          <w:tcPr>
            <w:tcW w:w="2698" w:type="dxa"/>
          </w:tcPr>
          <w:p w:rsidR="008A3018" w:rsidRPr="00DD415D" w:rsidRDefault="008A3018" w:rsidP="008A3018">
            <w:pPr>
              <w:spacing w:before="60" w:line="360" w:lineRule="auto"/>
              <w:jc w:val="center"/>
            </w:pPr>
          </w:p>
        </w:tc>
        <w:tc>
          <w:tcPr>
            <w:tcW w:w="1991" w:type="dxa"/>
          </w:tcPr>
          <w:p w:rsidR="008A3018" w:rsidRPr="00DD415D" w:rsidRDefault="008A3018" w:rsidP="008A3018">
            <w:pPr>
              <w:spacing w:before="60" w:line="360" w:lineRule="auto"/>
              <w:jc w:val="center"/>
            </w:pPr>
          </w:p>
        </w:tc>
      </w:tr>
      <w:tr w:rsidR="008A3018" w:rsidTr="008A3018">
        <w:tc>
          <w:tcPr>
            <w:tcW w:w="895" w:type="dxa"/>
          </w:tcPr>
          <w:p w:rsidR="008A3018" w:rsidRPr="00DD415D" w:rsidRDefault="008A3018" w:rsidP="008A3018">
            <w:pPr>
              <w:spacing w:before="60" w:line="360" w:lineRule="auto"/>
              <w:jc w:val="center"/>
            </w:pPr>
          </w:p>
        </w:tc>
        <w:tc>
          <w:tcPr>
            <w:tcW w:w="4050" w:type="dxa"/>
          </w:tcPr>
          <w:p w:rsidR="008A3018" w:rsidRPr="00DD415D" w:rsidRDefault="008A3018" w:rsidP="008A3018">
            <w:pPr>
              <w:spacing w:before="60" w:line="360" w:lineRule="auto"/>
            </w:pPr>
          </w:p>
        </w:tc>
        <w:tc>
          <w:tcPr>
            <w:tcW w:w="2698" w:type="dxa"/>
          </w:tcPr>
          <w:p w:rsidR="008A3018" w:rsidRPr="00DD415D" w:rsidRDefault="008A3018" w:rsidP="008A3018">
            <w:pPr>
              <w:spacing w:before="60" w:line="360" w:lineRule="auto"/>
              <w:jc w:val="center"/>
            </w:pPr>
          </w:p>
        </w:tc>
        <w:tc>
          <w:tcPr>
            <w:tcW w:w="1991" w:type="dxa"/>
          </w:tcPr>
          <w:p w:rsidR="008A3018" w:rsidRPr="00DD415D" w:rsidRDefault="008A3018" w:rsidP="008A3018">
            <w:pPr>
              <w:spacing w:before="60" w:line="360" w:lineRule="auto"/>
              <w:jc w:val="center"/>
            </w:pPr>
          </w:p>
        </w:tc>
      </w:tr>
      <w:tr w:rsidR="008A3018" w:rsidTr="008A3018">
        <w:tc>
          <w:tcPr>
            <w:tcW w:w="895" w:type="dxa"/>
          </w:tcPr>
          <w:p w:rsidR="008A3018" w:rsidRPr="00DD415D" w:rsidRDefault="008A3018" w:rsidP="008A3018">
            <w:pPr>
              <w:spacing w:before="60" w:line="360" w:lineRule="auto"/>
              <w:jc w:val="center"/>
            </w:pPr>
          </w:p>
        </w:tc>
        <w:tc>
          <w:tcPr>
            <w:tcW w:w="4050" w:type="dxa"/>
          </w:tcPr>
          <w:p w:rsidR="008A3018" w:rsidRPr="00DD415D" w:rsidRDefault="008A3018" w:rsidP="008A3018">
            <w:pPr>
              <w:spacing w:before="60" w:line="360" w:lineRule="auto"/>
            </w:pPr>
          </w:p>
        </w:tc>
        <w:tc>
          <w:tcPr>
            <w:tcW w:w="2698" w:type="dxa"/>
          </w:tcPr>
          <w:p w:rsidR="008A3018" w:rsidRPr="00DD415D" w:rsidRDefault="008A3018" w:rsidP="008A3018">
            <w:pPr>
              <w:spacing w:before="60" w:line="360" w:lineRule="auto"/>
              <w:jc w:val="center"/>
            </w:pPr>
          </w:p>
        </w:tc>
        <w:tc>
          <w:tcPr>
            <w:tcW w:w="1991" w:type="dxa"/>
          </w:tcPr>
          <w:p w:rsidR="008A3018" w:rsidRPr="00DD415D" w:rsidRDefault="008A3018" w:rsidP="008A3018">
            <w:pPr>
              <w:spacing w:before="60" w:line="360" w:lineRule="auto"/>
              <w:jc w:val="center"/>
            </w:pPr>
          </w:p>
        </w:tc>
      </w:tr>
      <w:tr w:rsidR="00485369" w:rsidTr="008A3018">
        <w:tc>
          <w:tcPr>
            <w:tcW w:w="895" w:type="dxa"/>
          </w:tcPr>
          <w:p w:rsidR="00485369" w:rsidRPr="00DD415D" w:rsidRDefault="00485369" w:rsidP="00485369">
            <w:pPr>
              <w:spacing w:before="60" w:line="360" w:lineRule="auto"/>
              <w:jc w:val="center"/>
            </w:pPr>
          </w:p>
        </w:tc>
        <w:tc>
          <w:tcPr>
            <w:tcW w:w="4050" w:type="dxa"/>
          </w:tcPr>
          <w:p w:rsidR="00485369" w:rsidRPr="00DD415D" w:rsidRDefault="00485369" w:rsidP="00485369">
            <w:pPr>
              <w:spacing w:before="60" w:line="360" w:lineRule="auto"/>
            </w:pPr>
          </w:p>
        </w:tc>
        <w:tc>
          <w:tcPr>
            <w:tcW w:w="2698" w:type="dxa"/>
          </w:tcPr>
          <w:p w:rsidR="00485369" w:rsidRPr="00DD415D" w:rsidRDefault="00485369" w:rsidP="008A3018">
            <w:pPr>
              <w:spacing w:before="60" w:line="360" w:lineRule="auto"/>
              <w:jc w:val="center"/>
            </w:pPr>
          </w:p>
        </w:tc>
        <w:tc>
          <w:tcPr>
            <w:tcW w:w="1991" w:type="dxa"/>
          </w:tcPr>
          <w:p w:rsidR="00485369" w:rsidRPr="00DD415D" w:rsidRDefault="00485369" w:rsidP="00485369">
            <w:pPr>
              <w:spacing w:before="60" w:line="360" w:lineRule="auto"/>
              <w:jc w:val="center"/>
            </w:pPr>
          </w:p>
        </w:tc>
      </w:tr>
      <w:tr w:rsidR="00485369" w:rsidTr="008A3018">
        <w:tc>
          <w:tcPr>
            <w:tcW w:w="895" w:type="dxa"/>
          </w:tcPr>
          <w:p w:rsidR="00485369" w:rsidRPr="00DD415D" w:rsidRDefault="00485369" w:rsidP="00485369">
            <w:pPr>
              <w:spacing w:before="60" w:line="360" w:lineRule="auto"/>
              <w:jc w:val="center"/>
            </w:pPr>
          </w:p>
        </w:tc>
        <w:tc>
          <w:tcPr>
            <w:tcW w:w="4050" w:type="dxa"/>
          </w:tcPr>
          <w:p w:rsidR="00485369" w:rsidRPr="00DD415D" w:rsidRDefault="00485369" w:rsidP="00485369">
            <w:pPr>
              <w:spacing w:before="60" w:line="360" w:lineRule="auto"/>
            </w:pPr>
          </w:p>
        </w:tc>
        <w:tc>
          <w:tcPr>
            <w:tcW w:w="2698" w:type="dxa"/>
          </w:tcPr>
          <w:p w:rsidR="00485369" w:rsidRPr="00DD415D" w:rsidRDefault="00485369" w:rsidP="008A3018">
            <w:pPr>
              <w:spacing w:before="60" w:line="360" w:lineRule="auto"/>
              <w:jc w:val="center"/>
            </w:pPr>
          </w:p>
        </w:tc>
        <w:tc>
          <w:tcPr>
            <w:tcW w:w="1991" w:type="dxa"/>
          </w:tcPr>
          <w:p w:rsidR="00485369" w:rsidRPr="00DD415D" w:rsidRDefault="00485369" w:rsidP="00485369">
            <w:pPr>
              <w:spacing w:before="60" w:line="360" w:lineRule="auto"/>
              <w:jc w:val="center"/>
            </w:pPr>
          </w:p>
        </w:tc>
      </w:tr>
    </w:tbl>
    <w:p w:rsidR="00DF6EF4" w:rsidRDefault="00DF6EF4">
      <w:pPr>
        <w:rPr>
          <w:rFonts w:eastAsiaTheme="majorEastAsia"/>
          <w:b/>
          <w:bCs/>
          <w:color w:val="31849B" w:themeColor="accent5" w:themeShade="BF"/>
        </w:rPr>
      </w:pPr>
      <w:r>
        <w:br w:type="page"/>
      </w:r>
    </w:p>
    <w:p w:rsidR="00FC5116" w:rsidRPr="00F14771" w:rsidRDefault="00FC5116" w:rsidP="00575CED">
      <w:pPr>
        <w:pStyle w:val="Heading1"/>
      </w:pPr>
      <w:r w:rsidRPr="00F14771">
        <w:lastRenderedPageBreak/>
        <w:t>Roles and Responsibilities</w:t>
      </w:r>
    </w:p>
    <w:p w:rsidR="00FC5116" w:rsidRPr="00FC5116" w:rsidRDefault="00FC5116" w:rsidP="00FC5116">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UAT Member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1512"/>
        <w:gridCol w:w="1749"/>
        <w:gridCol w:w="2728"/>
        <w:gridCol w:w="1382"/>
      </w:tblGrid>
      <w:tr w:rsidR="00595659" w:rsidRPr="00F14771" w:rsidTr="00525C7D">
        <w:trPr>
          <w:trHeight w:val="754"/>
        </w:trPr>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595659" w:rsidRPr="00F14771" w:rsidRDefault="00595659" w:rsidP="006A4E02">
            <w:pPr>
              <w:spacing w:after="0"/>
              <w:jc w:val="center"/>
              <w:rPr>
                <w:b/>
              </w:rPr>
            </w:pPr>
            <w:r w:rsidRPr="00F14771">
              <w:rPr>
                <w:b/>
              </w:rPr>
              <w:t>Name</w:t>
            </w:r>
          </w:p>
        </w:tc>
        <w:tc>
          <w:tcPr>
            <w:tcW w:w="151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595659" w:rsidRPr="00F14771" w:rsidRDefault="00595659" w:rsidP="006A4E02">
            <w:pPr>
              <w:spacing w:after="0"/>
              <w:jc w:val="center"/>
              <w:rPr>
                <w:b/>
              </w:rPr>
            </w:pPr>
            <w:r>
              <w:rPr>
                <w:b/>
              </w:rPr>
              <w:t>Company</w:t>
            </w:r>
            <w:r w:rsidR="007600A4">
              <w:rPr>
                <w:b/>
              </w:rPr>
              <w:t>/ Unit</w:t>
            </w:r>
          </w:p>
        </w:tc>
        <w:tc>
          <w:tcPr>
            <w:tcW w:w="1749"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7600A4" w:rsidRDefault="00595659" w:rsidP="00595659">
            <w:pPr>
              <w:spacing w:after="0"/>
              <w:jc w:val="center"/>
              <w:rPr>
                <w:b/>
              </w:rPr>
            </w:pPr>
            <w:r w:rsidRPr="00F14771">
              <w:rPr>
                <w:b/>
              </w:rPr>
              <w:t>Phone</w:t>
            </w:r>
          </w:p>
          <w:p w:rsidR="00595659" w:rsidRPr="00F14771" w:rsidRDefault="007600A4" w:rsidP="00595659">
            <w:pPr>
              <w:spacing w:after="0"/>
              <w:jc w:val="center"/>
              <w:rPr>
                <w:b/>
              </w:rPr>
            </w:pPr>
            <w:r>
              <w:rPr>
                <w:b/>
              </w:rPr>
              <w:t>(Ext)</w:t>
            </w:r>
          </w:p>
        </w:tc>
        <w:tc>
          <w:tcPr>
            <w:tcW w:w="272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595659" w:rsidRPr="00F14771" w:rsidRDefault="00595659" w:rsidP="006A4E02">
            <w:pPr>
              <w:spacing w:after="0"/>
              <w:jc w:val="center"/>
              <w:rPr>
                <w:b/>
              </w:rPr>
            </w:pPr>
            <w:r w:rsidRPr="00F14771">
              <w:rPr>
                <w:b/>
              </w:rPr>
              <w:t>Email</w:t>
            </w:r>
          </w:p>
        </w:tc>
        <w:tc>
          <w:tcPr>
            <w:tcW w:w="138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rsidR="00595659" w:rsidRPr="00F14771" w:rsidRDefault="00595659" w:rsidP="006A4E02">
            <w:pPr>
              <w:spacing w:after="0"/>
              <w:jc w:val="center"/>
              <w:rPr>
                <w:b/>
              </w:rPr>
            </w:pPr>
            <w:r>
              <w:rPr>
                <w:b/>
              </w:rPr>
              <w:t>Signature</w:t>
            </w:r>
          </w:p>
        </w:tc>
      </w:tr>
      <w:tr w:rsidR="00595659" w:rsidRPr="00F14771"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595659" w:rsidRPr="00F14771" w:rsidRDefault="00595659" w:rsidP="006A4E02">
            <w:pPr>
              <w:spacing w:after="0" w:line="360" w:lineRule="auto"/>
              <w:jc w:val="center"/>
              <w:rPr>
                <w:rFonts w:ascii="Arial Narrow" w:hAnsi="Arial Narrow"/>
                <w:sz w:val="24"/>
                <w:szCs w:val="24"/>
              </w:rPr>
            </w:pPr>
          </w:p>
        </w:tc>
      </w:tr>
      <w:tr w:rsidR="00595659" w:rsidRPr="00F14771"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595659" w:rsidRPr="00F14771" w:rsidRDefault="00595659"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595659" w:rsidRPr="00F14771" w:rsidRDefault="00595659" w:rsidP="006A4E02">
            <w:pPr>
              <w:spacing w:after="0" w:line="360" w:lineRule="auto"/>
              <w:jc w:val="center"/>
              <w:rPr>
                <w:rFonts w:ascii="Arial Narrow" w:hAnsi="Arial Narrow"/>
                <w:sz w:val="24"/>
                <w:szCs w:val="24"/>
              </w:rPr>
            </w:pPr>
          </w:p>
        </w:tc>
      </w:tr>
      <w:tr w:rsidR="00525C7D" w:rsidRPr="00F14771"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525C7D" w:rsidRPr="00F14771" w:rsidRDefault="00525C7D" w:rsidP="005103A1">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525C7D" w:rsidRPr="00F14771" w:rsidRDefault="00525C7D" w:rsidP="005103A1">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525C7D" w:rsidRPr="00F14771" w:rsidRDefault="00525C7D" w:rsidP="005103A1">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525C7D" w:rsidRPr="00F14771" w:rsidRDefault="00525C7D" w:rsidP="005103A1">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525C7D" w:rsidRPr="00F14771" w:rsidRDefault="00525C7D" w:rsidP="005103A1">
            <w:pPr>
              <w:spacing w:after="0" w:line="360" w:lineRule="auto"/>
              <w:jc w:val="center"/>
              <w:rPr>
                <w:rFonts w:ascii="Arial Narrow" w:hAnsi="Arial Narrow"/>
                <w:sz w:val="24"/>
                <w:szCs w:val="24"/>
              </w:rPr>
            </w:pPr>
          </w:p>
        </w:tc>
      </w:tr>
      <w:tr w:rsidR="00B1725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B1725B" w:rsidRPr="00F14771" w:rsidRDefault="00B1725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B1725B" w:rsidRPr="00F14771" w:rsidRDefault="00B1725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B1725B" w:rsidRPr="00F14771" w:rsidRDefault="00B1725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B1725B" w:rsidRPr="00F14771" w:rsidRDefault="00B1725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B1725B" w:rsidRPr="00F14771" w:rsidRDefault="00B1725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r w:rsidR="009A343B" w:rsidRPr="00F14771"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rsidR="009A343B" w:rsidRPr="00F14771" w:rsidRDefault="009A343B" w:rsidP="006A4E02">
            <w:pPr>
              <w:spacing w:after="0" w:line="360" w:lineRule="auto"/>
              <w:jc w:val="center"/>
              <w:rPr>
                <w:rFonts w:ascii="Arial Narrow" w:hAnsi="Arial Narrow"/>
                <w:sz w:val="24"/>
                <w:szCs w:val="24"/>
              </w:rPr>
            </w:pPr>
          </w:p>
        </w:tc>
      </w:tr>
    </w:tbl>
    <w:p w:rsidR="002B0EE7" w:rsidRDefault="002B0EE7" w:rsidP="0023684B">
      <w:pPr>
        <w:jc w:val="center"/>
        <w:rPr>
          <w:noProof/>
        </w:rPr>
      </w:pPr>
    </w:p>
    <w:p w:rsidR="00922A05" w:rsidRDefault="00922A05" w:rsidP="0023684B">
      <w:pPr>
        <w:jc w:val="center"/>
        <w:rPr>
          <w:noProof/>
        </w:rPr>
      </w:pPr>
    </w:p>
    <w:p w:rsidR="00922A05" w:rsidRDefault="00922A05" w:rsidP="0023684B">
      <w:pPr>
        <w:jc w:val="center"/>
        <w:rPr>
          <w:noProof/>
        </w:rPr>
      </w:pPr>
    </w:p>
    <w:p w:rsidR="00922A05" w:rsidRDefault="00922A05" w:rsidP="0023684B">
      <w:pPr>
        <w:jc w:val="center"/>
        <w:rPr>
          <w:noProof/>
        </w:rPr>
      </w:pPr>
    </w:p>
    <w:p w:rsidR="00922A05" w:rsidRDefault="00922A05" w:rsidP="0023684B">
      <w:pPr>
        <w:jc w:val="center"/>
        <w:rPr>
          <w:noProof/>
        </w:rPr>
      </w:pPr>
    </w:p>
    <w:p w:rsidR="00922A05" w:rsidRDefault="00922A05" w:rsidP="0023684B">
      <w:pPr>
        <w:jc w:val="center"/>
        <w:rPr>
          <w:noProof/>
        </w:rPr>
      </w:pPr>
    </w:p>
    <w:p w:rsidR="00922A05" w:rsidRDefault="00922A05" w:rsidP="0023684B">
      <w:pPr>
        <w:jc w:val="center"/>
        <w:rPr>
          <w:noProof/>
        </w:rPr>
      </w:pPr>
    </w:p>
    <w:p w:rsidR="00922A05" w:rsidRDefault="00922A05" w:rsidP="0023684B">
      <w:pPr>
        <w:jc w:val="center"/>
        <w:rPr>
          <w:noProof/>
        </w:rPr>
      </w:pPr>
    </w:p>
    <w:p w:rsidR="00922A05" w:rsidRDefault="00922A05" w:rsidP="0023684B">
      <w:pPr>
        <w:jc w:val="center"/>
        <w:rPr>
          <w:noProof/>
        </w:rPr>
      </w:pPr>
    </w:p>
    <w:p w:rsidR="00896958" w:rsidRDefault="00896958" w:rsidP="005A0EA8"/>
    <w:p w:rsidR="00896958" w:rsidRDefault="00896958" w:rsidP="005A0EA8"/>
    <w:p w:rsidR="000018CD" w:rsidRDefault="001C2235" w:rsidP="000018CD">
      <w:pPr>
        <w:keepNext/>
        <w:keepLines/>
        <w:numPr>
          <w:ilvl w:val="1"/>
          <w:numId w:val="1"/>
        </w:numPr>
        <w:spacing w:before="200" w:after="0"/>
        <w:outlineLvl w:val="1"/>
        <w:rPr>
          <w:rFonts w:eastAsiaTheme="majorEastAsia"/>
          <w:bCs/>
          <w:color w:val="31849B" w:themeColor="accent5" w:themeShade="BF"/>
        </w:rPr>
      </w:pPr>
      <w:r>
        <w:rPr>
          <w:rFonts w:eastAsiaTheme="majorEastAsia"/>
          <w:bCs/>
          <w:color w:val="31849B" w:themeColor="accent5" w:themeShade="BF"/>
        </w:rPr>
        <w:lastRenderedPageBreak/>
        <w:t>BeritaAcara</w:t>
      </w:r>
    </w:p>
    <w:p w:rsidR="001C2235" w:rsidRPr="000018CD" w:rsidRDefault="001966DC" w:rsidP="001C2235">
      <w:r>
        <w:t>Hasil</w:t>
      </w:r>
      <w:r w:rsidR="001C2235">
        <w:t xml:space="preserve"> UAT ini</w:t>
      </w:r>
      <w:r w:rsidR="004A0C82" w:rsidRPr="004A0C82">
        <w:rPr>
          <w:b/>
        </w:rPr>
        <w:t>DISETUJUI</w:t>
      </w:r>
      <w:r w:rsidR="00F27155">
        <w:rPr>
          <w:b/>
        </w:rPr>
        <w:t>/TIDAK DISETUJUI</w:t>
      </w:r>
      <w:r w:rsidR="00F27155" w:rsidRPr="00F27155">
        <w:rPr>
          <w:b/>
          <w:color w:val="FF0000"/>
        </w:rPr>
        <w:t>**</w:t>
      </w:r>
      <w:r w:rsidR="004A0C82">
        <w:t>untukdipromosike PRODUCTIONoleh</w:t>
      </w:r>
      <w:r w:rsidR="001C2235">
        <w:t>pihak-pihaksebagaiberikut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1276"/>
        <w:gridCol w:w="4556"/>
        <w:gridCol w:w="1440"/>
      </w:tblGrid>
      <w:tr w:rsidR="00173253" w:rsidRPr="00F14771" w:rsidTr="00173253">
        <w:trPr>
          <w:trHeight w:val="754"/>
        </w:trPr>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73253" w:rsidRPr="00F14771" w:rsidRDefault="00173253" w:rsidP="00D402AC">
            <w:pPr>
              <w:spacing w:after="0"/>
              <w:jc w:val="center"/>
              <w:rPr>
                <w:b/>
              </w:rPr>
            </w:pPr>
            <w:r w:rsidRPr="00F14771">
              <w:rPr>
                <w:b/>
              </w:rPr>
              <w:t>Name</w:t>
            </w:r>
          </w:p>
        </w:tc>
        <w:tc>
          <w:tcPr>
            <w:tcW w:w="12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73253" w:rsidRPr="00F14771" w:rsidRDefault="00173253" w:rsidP="006A4E02">
            <w:pPr>
              <w:spacing w:after="0"/>
              <w:jc w:val="center"/>
              <w:rPr>
                <w:b/>
              </w:rPr>
            </w:pPr>
            <w:r>
              <w:rPr>
                <w:b/>
              </w:rPr>
              <w:t>Unit</w:t>
            </w:r>
          </w:p>
        </w:tc>
        <w:tc>
          <w:tcPr>
            <w:tcW w:w="455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173253" w:rsidRPr="00F14771" w:rsidRDefault="00173253" w:rsidP="004A0C82">
            <w:pPr>
              <w:spacing w:after="0"/>
              <w:jc w:val="center"/>
              <w:rPr>
                <w:b/>
              </w:rPr>
            </w:pPr>
            <w:r>
              <w:rPr>
                <w:b/>
              </w:rPr>
              <w:t>Catatan (jika ada)</w:t>
            </w:r>
          </w:p>
        </w:tc>
        <w:tc>
          <w:tcPr>
            <w:tcW w:w="1440"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rsidR="00173253" w:rsidRPr="00F14771" w:rsidRDefault="00173253" w:rsidP="006A4E02">
            <w:pPr>
              <w:spacing w:after="0"/>
              <w:jc w:val="center"/>
              <w:rPr>
                <w:b/>
              </w:rPr>
            </w:pPr>
            <w:r>
              <w:rPr>
                <w:b/>
              </w:rPr>
              <w:t>Signature</w:t>
            </w: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hideMark/>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hideMark/>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hideMark/>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hideMark/>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r w:rsidR="00173253" w:rsidRPr="00F14771"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rsidR="00173253" w:rsidRPr="00F14771" w:rsidRDefault="00173253" w:rsidP="006A4E02">
            <w:pPr>
              <w:spacing w:after="0" w:line="360" w:lineRule="auto"/>
              <w:jc w:val="center"/>
              <w:rPr>
                <w:rFonts w:ascii="Arial Narrow" w:hAnsi="Arial Narrow"/>
                <w:sz w:val="24"/>
                <w:szCs w:val="24"/>
              </w:rPr>
            </w:pPr>
          </w:p>
        </w:tc>
      </w:tr>
    </w:tbl>
    <w:p w:rsidR="00FC5116" w:rsidRPr="00F27155" w:rsidRDefault="00F27155" w:rsidP="00727229">
      <w:pPr>
        <w:rPr>
          <w:i/>
          <w:color w:val="FF0000"/>
        </w:rPr>
      </w:pPr>
      <w:r w:rsidRPr="00F27155">
        <w:rPr>
          <w:i/>
          <w:color w:val="FF0000"/>
        </w:rPr>
        <w:t>** Coret yang tidak perlu</w:t>
      </w:r>
    </w:p>
    <w:p w:rsidR="00F27155" w:rsidRDefault="00F27155" w:rsidP="00727229"/>
    <w:p w:rsidR="00165DEC" w:rsidRDefault="006C6F7A" w:rsidP="006C6F7A">
      <w:pPr>
        <w:rPr>
          <w:lang w:val="id-ID"/>
        </w:rPr>
      </w:pPr>
      <w:r>
        <w:t>Jakarta,</w:t>
      </w:r>
      <w:r w:rsidR="00BC514F">
        <w:t>[Date]</w:t>
      </w:r>
    </w:p>
    <w:p w:rsidR="00D97C3F" w:rsidRDefault="00D97C3F" w:rsidP="006C6F7A">
      <w:pPr>
        <w:rPr>
          <w:lang w:val="id-ID"/>
        </w:rPr>
      </w:pPr>
    </w:p>
    <w:p w:rsidR="00C775F4" w:rsidRPr="00842EF2" w:rsidRDefault="00C775F4" w:rsidP="006C6F7A">
      <w:pPr>
        <w:rPr>
          <w:lang w:val="id-ID"/>
        </w:rPr>
      </w:pPr>
    </w:p>
    <w:p w:rsidR="00F94327" w:rsidRDefault="006C6F7A" w:rsidP="002059E6">
      <w:pPr>
        <w:rPr>
          <w:b/>
          <w:highlight w:val="yellow"/>
        </w:rPr>
      </w:pPr>
      <w:r>
        <w:t>Mengetahui,</w:t>
      </w:r>
      <w:r>
        <w:br/>
      </w:r>
      <w:r w:rsidR="002059E6">
        <w:rPr>
          <w:b/>
        </w:rPr>
        <w:t>DIVISI STRATEGI DAN ARSITEKTUR TI</w:t>
      </w:r>
    </w:p>
    <w:p w:rsidR="00F94327" w:rsidRDefault="00F94327" w:rsidP="006C6F7A">
      <w:pPr>
        <w:rPr>
          <w:b/>
        </w:rPr>
      </w:pPr>
    </w:p>
    <w:p w:rsidR="006C6F7A" w:rsidRDefault="006C6F7A" w:rsidP="00727229"/>
    <w:p w:rsidR="006C6F7A" w:rsidRDefault="006C6F7A" w:rsidP="00727229"/>
    <w:p w:rsidR="006C6F7A" w:rsidRDefault="006C6F7A" w:rsidP="00727229"/>
    <w:p w:rsidR="006C6F7A" w:rsidRDefault="006C6F7A" w:rsidP="00727229"/>
    <w:p w:rsidR="006C6F7A" w:rsidRDefault="006C6F7A" w:rsidP="00727229"/>
    <w:p w:rsidR="006C6F7A" w:rsidRDefault="006C6F7A" w:rsidP="00727229"/>
    <w:p w:rsidR="006C6F7A" w:rsidRDefault="006C6F7A" w:rsidP="00727229"/>
    <w:p w:rsidR="00FD6456" w:rsidRDefault="00FD6456">
      <w:pPr>
        <w:rPr>
          <w:rFonts w:eastAsiaTheme="majorEastAsia"/>
          <w:b/>
          <w:bCs/>
          <w:color w:val="31849B" w:themeColor="accent5" w:themeShade="BF"/>
        </w:rPr>
      </w:pPr>
      <w:r>
        <w:br w:type="page"/>
      </w:r>
    </w:p>
    <w:p w:rsidR="00B1725B" w:rsidRDefault="00B1725B" w:rsidP="00B1725B">
      <w:pPr>
        <w:pStyle w:val="Heading1"/>
      </w:pPr>
      <w:r>
        <w:lastRenderedPageBreak/>
        <w:t>Short Description</w:t>
      </w:r>
    </w:p>
    <w:p w:rsidR="00AA3B39" w:rsidRPr="00C775F4" w:rsidRDefault="00AA3B39" w:rsidP="00AA3B39">
      <w:pPr>
        <w:rPr>
          <w:rFonts w:asciiTheme="minorHAnsi" w:hAnsiTheme="minorHAnsi" w:cstheme="minorHAnsi"/>
          <w:sz w:val="24"/>
        </w:rPr>
      </w:pPr>
    </w:p>
    <w:p w:rsidR="00390F0B" w:rsidRPr="00CA1C70" w:rsidRDefault="00904D09" w:rsidP="00390F0B">
      <w:pPr>
        <w:pStyle w:val="Heading1"/>
      </w:pPr>
      <w:r w:rsidRPr="00CA1C70">
        <w:t>Refer</w:t>
      </w:r>
      <w:r>
        <w:t>e</w:t>
      </w:r>
      <w:r w:rsidRPr="00CA1C70">
        <w:t>nces</w:t>
      </w: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8"/>
        <w:gridCol w:w="1383"/>
        <w:gridCol w:w="2846"/>
        <w:gridCol w:w="4153"/>
      </w:tblGrid>
      <w:tr w:rsidR="00390F0B" w:rsidRPr="00CA1C70" w:rsidTr="001C2878">
        <w:trPr>
          <w:trHeight w:val="505"/>
        </w:trPr>
        <w:tc>
          <w:tcPr>
            <w:tcW w:w="70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F0B" w:rsidRPr="00CA1C70" w:rsidRDefault="00390F0B" w:rsidP="00607FE5">
            <w:pPr>
              <w:spacing w:after="0"/>
              <w:jc w:val="center"/>
            </w:pPr>
            <w:r w:rsidRPr="00CA1C70">
              <w:t>No.</w:t>
            </w:r>
          </w:p>
        </w:tc>
        <w:tc>
          <w:tcPr>
            <w:tcW w:w="1383"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F0B" w:rsidRPr="00CA1C70" w:rsidRDefault="00390F0B" w:rsidP="00607FE5">
            <w:pPr>
              <w:spacing w:after="0"/>
              <w:jc w:val="center"/>
            </w:pPr>
            <w:r w:rsidRPr="00CA1C70">
              <w:t>Date Issued</w:t>
            </w:r>
          </w:p>
        </w:tc>
        <w:tc>
          <w:tcPr>
            <w:tcW w:w="284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F0B" w:rsidRPr="00CA1C70" w:rsidRDefault="00607FE5" w:rsidP="00607FE5">
            <w:pPr>
              <w:spacing w:after="0"/>
              <w:jc w:val="center"/>
            </w:pPr>
            <w:r w:rsidRPr="00CA1C70">
              <w:t>Refer</w:t>
            </w:r>
            <w:r>
              <w:t>e</w:t>
            </w:r>
            <w:r w:rsidRPr="00CA1C70">
              <w:t>nces</w:t>
            </w:r>
            <w:r w:rsidR="00160AFC">
              <w:t xml:space="preserve"> No</w:t>
            </w:r>
            <w:r w:rsidR="001C2878">
              <w:t xml:space="preserve"> (</w:t>
            </w:r>
            <w:r w:rsidR="001C2878" w:rsidRPr="001C2878">
              <w:t>(Memo/Surat/Nota)</w:t>
            </w:r>
          </w:p>
        </w:tc>
        <w:tc>
          <w:tcPr>
            <w:tcW w:w="4153"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F0B" w:rsidRPr="00CA1C70" w:rsidRDefault="00390F0B" w:rsidP="00607FE5">
            <w:pPr>
              <w:spacing w:after="0"/>
              <w:jc w:val="center"/>
            </w:pPr>
            <w:r w:rsidRPr="00CA1C70">
              <w:t>Description</w:t>
            </w:r>
          </w:p>
        </w:tc>
      </w:tr>
      <w:tr w:rsidR="00390F0B" w:rsidRPr="00CA1C70" w:rsidTr="00922A05">
        <w:tc>
          <w:tcPr>
            <w:tcW w:w="708" w:type="dxa"/>
            <w:tcBorders>
              <w:top w:val="single" w:sz="4" w:space="0" w:color="auto"/>
              <w:left w:val="single" w:sz="4" w:space="0" w:color="auto"/>
              <w:bottom w:val="single" w:sz="4" w:space="0" w:color="auto"/>
              <w:right w:val="single" w:sz="4" w:space="0" w:color="auto"/>
            </w:tcBorders>
            <w:vAlign w:val="center"/>
          </w:tcPr>
          <w:p w:rsidR="00390F0B" w:rsidRPr="00CA1C70" w:rsidRDefault="00390F0B" w:rsidP="00607FE5">
            <w:pPr>
              <w:spacing w:after="0"/>
              <w:jc w:val="center"/>
            </w:pPr>
          </w:p>
        </w:tc>
        <w:tc>
          <w:tcPr>
            <w:tcW w:w="1383" w:type="dxa"/>
            <w:tcBorders>
              <w:top w:val="single" w:sz="4" w:space="0" w:color="auto"/>
              <w:left w:val="single" w:sz="4" w:space="0" w:color="auto"/>
              <w:bottom w:val="single" w:sz="4" w:space="0" w:color="auto"/>
              <w:right w:val="single" w:sz="4" w:space="0" w:color="auto"/>
            </w:tcBorders>
            <w:vAlign w:val="center"/>
          </w:tcPr>
          <w:p w:rsidR="00390F0B" w:rsidRPr="00CA1C70" w:rsidRDefault="00390F0B" w:rsidP="00607FE5">
            <w:pPr>
              <w:spacing w:after="0"/>
              <w:jc w:val="center"/>
            </w:pPr>
          </w:p>
        </w:tc>
        <w:tc>
          <w:tcPr>
            <w:tcW w:w="2846" w:type="dxa"/>
            <w:tcBorders>
              <w:top w:val="single" w:sz="4" w:space="0" w:color="auto"/>
              <w:left w:val="single" w:sz="4" w:space="0" w:color="auto"/>
              <w:bottom w:val="single" w:sz="4" w:space="0" w:color="auto"/>
              <w:right w:val="single" w:sz="4" w:space="0" w:color="auto"/>
            </w:tcBorders>
            <w:vAlign w:val="center"/>
          </w:tcPr>
          <w:p w:rsidR="00607FE5" w:rsidRPr="00CA1C70" w:rsidRDefault="00607FE5" w:rsidP="003403A9">
            <w:pPr>
              <w:spacing w:after="0"/>
              <w:jc w:val="center"/>
            </w:pPr>
          </w:p>
        </w:tc>
        <w:tc>
          <w:tcPr>
            <w:tcW w:w="4153" w:type="dxa"/>
            <w:tcBorders>
              <w:top w:val="single" w:sz="4" w:space="0" w:color="auto"/>
              <w:left w:val="single" w:sz="4" w:space="0" w:color="auto"/>
              <w:bottom w:val="single" w:sz="4" w:space="0" w:color="auto"/>
              <w:right w:val="single" w:sz="4" w:space="0" w:color="auto"/>
            </w:tcBorders>
            <w:vAlign w:val="center"/>
          </w:tcPr>
          <w:p w:rsidR="00390F0B" w:rsidRPr="00CA1C70" w:rsidRDefault="00390F0B" w:rsidP="003403A9">
            <w:pPr>
              <w:spacing w:after="0"/>
              <w:jc w:val="center"/>
            </w:pPr>
          </w:p>
        </w:tc>
      </w:tr>
    </w:tbl>
    <w:p w:rsidR="00390F0B" w:rsidRDefault="00607FE5" w:rsidP="001C2878">
      <w:pPr>
        <w:pStyle w:val="Heading1"/>
      </w:pPr>
      <w:r>
        <w:t>Business</w:t>
      </w:r>
      <w:r w:rsidR="00390F0B">
        <w:t xml:space="preserve"> Requirements</w:t>
      </w:r>
    </w:p>
    <w:p w:rsidR="00390F0B" w:rsidRDefault="00390F0B" w:rsidP="00390F0B">
      <w:pPr>
        <w:pStyle w:val="Heading2"/>
      </w:pPr>
      <w:r>
        <w:t>Detailed Description</w:t>
      </w:r>
    </w:p>
    <w:p w:rsidR="00193C30" w:rsidRPr="00193C30" w:rsidRDefault="00193C30" w:rsidP="00193C30"/>
    <w:p w:rsidR="00390F0B" w:rsidRDefault="00390F0B" w:rsidP="004A694F">
      <w:pPr>
        <w:pStyle w:val="Heading2"/>
        <w:rPr>
          <w:rStyle w:val="Heading2Char"/>
        </w:rPr>
      </w:pPr>
      <w:r w:rsidRPr="001112B0">
        <w:rPr>
          <w:rStyle w:val="Heading2Char"/>
        </w:rPr>
        <w:t>Business Acceptance Criteria</w:t>
      </w:r>
    </w:p>
    <w:p w:rsidR="00D73739" w:rsidRDefault="00D73739" w:rsidP="00D73739"/>
    <w:p w:rsidR="00D73739" w:rsidRPr="00D73739" w:rsidRDefault="00D73739" w:rsidP="00D73739"/>
    <w:p w:rsidR="00D1664C" w:rsidRDefault="00F14771" w:rsidP="00D1664C">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UA Test Methodology</w:t>
      </w:r>
    </w:p>
    <w:p w:rsidR="00D1664C" w:rsidRDefault="00D1664C" w:rsidP="00D1664C">
      <w:pPr>
        <w:rPr>
          <w:i/>
        </w:rPr>
      </w:pPr>
      <w:r>
        <w:rPr>
          <w:i/>
        </w:rPr>
        <w:t>[Explain the method of testing, describe test phases, and applications to be tested]</w:t>
      </w:r>
    </w:p>
    <w:p w:rsidR="00C52944" w:rsidRDefault="00C52944" w:rsidP="00C52944">
      <w:pPr>
        <w:keepNext/>
        <w:keepLines/>
        <w:numPr>
          <w:ilvl w:val="1"/>
          <w:numId w:val="1"/>
        </w:numPr>
        <w:spacing w:before="200" w:after="0"/>
        <w:outlineLvl w:val="1"/>
        <w:rPr>
          <w:rFonts w:eastAsiaTheme="majorEastAsia"/>
          <w:bCs/>
          <w:color w:val="31849B" w:themeColor="accent5" w:themeShade="BF"/>
        </w:rPr>
      </w:pPr>
      <w:r w:rsidRPr="00C52944">
        <w:rPr>
          <w:rFonts w:eastAsiaTheme="majorEastAsia"/>
          <w:bCs/>
          <w:color w:val="31849B" w:themeColor="accent5" w:themeShade="BF"/>
        </w:rPr>
        <w:t>UA Test Environment</w:t>
      </w:r>
    </w:p>
    <w:p w:rsidR="00D1664C" w:rsidRDefault="00D1664C" w:rsidP="00D1664C">
      <w:pPr>
        <w:rPr>
          <w:i/>
        </w:rPr>
      </w:pPr>
      <w:r>
        <w:rPr>
          <w:i/>
        </w:rPr>
        <w:t>[Detail the environments used for testing.  List application configuration, test locations, URLs, etc.]</w:t>
      </w:r>
    </w:p>
    <w:p w:rsidR="00111395" w:rsidRDefault="00111395" w:rsidP="00111395">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Test Phases</w:t>
      </w:r>
    </w:p>
    <w:p w:rsidR="00D1664C" w:rsidRDefault="00D1664C" w:rsidP="00D1664C">
      <w:pPr>
        <w:rPr>
          <w:i/>
        </w:rPr>
      </w:pPr>
      <w:r>
        <w:rPr>
          <w:i/>
        </w:rPr>
        <w:t>[Outline and describe the test phases and UAT involvement in each cycle.]</w:t>
      </w:r>
    </w:p>
    <w:p w:rsidR="00111395" w:rsidRDefault="00111395" w:rsidP="00111395">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Test Data</w:t>
      </w:r>
    </w:p>
    <w:p w:rsidR="00D1664C" w:rsidRDefault="00D1664C" w:rsidP="00D1664C">
      <w:pPr>
        <w:rPr>
          <w:i/>
        </w:rPr>
      </w:pPr>
      <w:r>
        <w:rPr>
          <w:i/>
        </w:rPr>
        <w:t>[List the required data that must be received before testing begins - i.e. access to systems, accounts, etc.]</w:t>
      </w:r>
    </w:p>
    <w:p w:rsidR="00753CD4" w:rsidRDefault="00753CD4">
      <w:pPr>
        <w:rPr>
          <w:i/>
        </w:rPr>
      </w:pPr>
      <w:r>
        <w:rPr>
          <w:i/>
        </w:rPr>
        <w:br w:type="page"/>
      </w:r>
    </w:p>
    <w:p w:rsidR="00F14771" w:rsidRPr="00F14771" w:rsidRDefault="00F14771" w:rsidP="00F14771">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lastRenderedPageBreak/>
        <w:t>UAT Defects</w:t>
      </w:r>
    </w:p>
    <w:p w:rsidR="00F14771" w:rsidRDefault="00F14771" w:rsidP="00F14771">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UAT Defect Tracking</w:t>
      </w:r>
    </w:p>
    <w:p w:rsidR="00A55135" w:rsidRDefault="009A1B11" w:rsidP="00A55135">
      <w:pPr>
        <w:rPr>
          <w:i/>
        </w:rPr>
      </w:pPr>
      <w:r>
        <w:rPr>
          <w:i/>
        </w:rPr>
        <w:t>[Diisioleh User]</w:t>
      </w:r>
    </w:p>
    <w:tbl>
      <w:tblPr>
        <w:tblStyle w:val="TableGrid"/>
        <w:tblW w:w="0" w:type="auto"/>
        <w:tblBorders>
          <w:left w:val="none" w:sz="0" w:space="0" w:color="auto"/>
          <w:right w:val="none" w:sz="0" w:space="0" w:color="auto"/>
        </w:tblBorders>
        <w:tblLook w:val="04A0"/>
      </w:tblPr>
      <w:tblGrid>
        <w:gridCol w:w="1951"/>
        <w:gridCol w:w="7294"/>
      </w:tblGrid>
      <w:tr w:rsidR="00A55135" w:rsidTr="00956ACC">
        <w:trPr>
          <w:trHeight w:val="624"/>
        </w:trPr>
        <w:tc>
          <w:tcPr>
            <w:tcW w:w="9245" w:type="dxa"/>
            <w:gridSpan w:val="2"/>
            <w:shd w:val="clear" w:color="auto" w:fill="auto"/>
          </w:tcPr>
          <w:p w:rsidR="00D62A1C" w:rsidRDefault="00D62A1C" w:rsidP="009E7786">
            <w:pPr>
              <w:rPr>
                <w:i/>
              </w:rPr>
            </w:pPr>
          </w:p>
          <w:p w:rsidR="00D62A1C" w:rsidRDefault="00D62A1C" w:rsidP="00956ACC">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956ACC" w:rsidTr="00956ACC">
        <w:trPr>
          <w:trHeight w:val="624"/>
        </w:trPr>
        <w:tc>
          <w:tcPr>
            <w:tcW w:w="9245" w:type="dxa"/>
            <w:gridSpan w:val="2"/>
            <w:shd w:val="clear" w:color="auto" w:fill="auto"/>
          </w:tcPr>
          <w:p w:rsidR="00956ACC" w:rsidRDefault="00956ACC" w:rsidP="009E7786">
            <w:pPr>
              <w:rPr>
                <w:i/>
              </w:rPr>
            </w:pPr>
          </w:p>
        </w:tc>
      </w:tr>
      <w:tr w:rsidR="00FC5116" w:rsidTr="00FC5116">
        <w:trPr>
          <w:trHeight w:val="510"/>
        </w:trPr>
        <w:tc>
          <w:tcPr>
            <w:tcW w:w="1951" w:type="dxa"/>
            <w:vMerge w:val="restart"/>
            <w:shd w:val="clear" w:color="auto" w:fill="auto"/>
          </w:tcPr>
          <w:p w:rsidR="00FC5116" w:rsidRDefault="00FC5116" w:rsidP="009E7786">
            <w:pPr>
              <w:rPr>
                <w:i/>
              </w:rPr>
            </w:pPr>
          </w:p>
          <w:p w:rsidR="00FC5116" w:rsidRDefault="00FC5116" w:rsidP="009E7786">
            <w:pPr>
              <w:rPr>
                <w:i/>
              </w:rPr>
            </w:pPr>
            <w:r>
              <w:rPr>
                <w:i/>
              </w:rPr>
              <w:t>DitemukanOleh :</w:t>
            </w:r>
          </w:p>
          <w:p w:rsidR="00FC5116" w:rsidRDefault="00FC5116" w:rsidP="009E7786">
            <w:pPr>
              <w:rPr>
                <w:i/>
              </w:rPr>
            </w:pPr>
          </w:p>
        </w:tc>
        <w:tc>
          <w:tcPr>
            <w:tcW w:w="7294" w:type="dxa"/>
            <w:shd w:val="clear" w:color="auto" w:fill="auto"/>
          </w:tcPr>
          <w:p w:rsidR="00FC5116" w:rsidRPr="00FC5116" w:rsidRDefault="00FC5116" w:rsidP="009E7786"/>
          <w:p w:rsidR="00FC5116" w:rsidRDefault="00FC5116" w:rsidP="009E7786">
            <w:r>
              <w:t>1.</w:t>
            </w:r>
          </w:p>
          <w:p w:rsidR="00FC5116" w:rsidRDefault="00FC5116" w:rsidP="009E7786"/>
          <w:p w:rsidR="00FC5116" w:rsidRDefault="00FC5116" w:rsidP="009E7786"/>
          <w:p w:rsidR="00FC5116" w:rsidRPr="00FC5116" w:rsidRDefault="00FC5116" w:rsidP="009E7786"/>
        </w:tc>
      </w:tr>
      <w:tr w:rsidR="00FC5116" w:rsidTr="00FC5116">
        <w:trPr>
          <w:trHeight w:val="510"/>
        </w:trPr>
        <w:tc>
          <w:tcPr>
            <w:tcW w:w="1951" w:type="dxa"/>
            <w:vMerge/>
            <w:shd w:val="clear" w:color="auto" w:fill="auto"/>
          </w:tcPr>
          <w:p w:rsidR="00FC5116" w:rsidRDefault="00FC5116" w:rsidP="009E7786">
            <w:pPr>
              <w:rPr>
                <w:i/>
              </w:rPr>
            </w:pPr>
          </w:p>
        </w:tc>
        <w:tc>
          <w:tcPr>
            <w:tcW w:w="7294" w:type="dxa"/>
            <w:shd w:val="clear" w:color="auto" w:fill="auto"/>
          </w:tcPr>
          <w:p w:rsidR="00FC5116" w:rsidRDefault="00FC5116" w:rsidP="009E7786"/>
          <w:p w:rsidR="00FC5116" w:rsidRDefault="00FC5116" w:rsidP="009E7786">
            <w:r>
              <w:t>2.</w:t>
            </w:r>
          </w:p>
          <w:p w:rsidR="00FC5116" w:rsidRDefault="00FC5116" w:rsidP="009E7786"/>
          <w:p w:rsidR="00FC5116" w:rsidRDefault="00FC5116" w:rsidP="009E7786"/>
          <w:p w:rsidR="00FC5116" w:rsidRPr="00FC5116" w:rsidRDefault="00FC5116" w:rsidP="009E7786"/>
        </w:tc>
      </w:tr>
    </w:tbl>
    <w:p w:rsidR="00086FE3" w:rsidRDefault="00086FE3" w:rsidP="00D62A1C"/>
    <w:p w:rsidR="009A1B11" w:rsidRDefault="00F14771" w:rsidP="009A1B11">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lastRenderedPageBreak/>
        <w:t>UAT Defect Prioritization</w:t>
      </w:r>
    </w:p>
    <w:p w:rsidR="005B3FF2" w:rsidRPr="005B3FF2" w:rsidRDefault="005B3FF2" w:rsidP="005B3FF2">
      <w:pPr>
        <w:rPr>
          <w:i/>
        </w:rPr>
      </w:pPr>
      <w:r>
        <w:rPr>
          <w:i/>
        </w:rPr>
        <w:t>[Pilihsalahsatu]</w:t>
      </w:r>
    </w:p>
    <w:tbl>
      <w:tblPr>
        <w:tblStyle w:val="TableGrid"/>
        <w:tblW w:w="0" w:type="auto"/>
        <w:tblLook w:val="04A0"/>
      </w:tblPr>
      <w:tblGrid>
        <w:gridCol w:w="2264"/>
        <w:gridCol w:w="6981"/>
      </w:tblGrid>
      <w:tr w:rsidR="009A1B11" w:rsidTr="00956ACC">
        <w:trPr>
          <w:trHeight w:val="227"/>
        </w:trPr>
        <w:tc>
          <w:tcPr>
            <w:tcW w:w="2264" w:type="dxa"/>
            <w:shd w:val="clear" w:color="auto" w:fill="B6DDE8" w:themeFill="accent5" w:themeFillTint="66"/>
            <w:vAlign w:val="center"/>
          </w:tcPr>
          <w:p w:rsidR="009A1B11" w:rsidRDefault="009A1B11" w:rsidP="009A1B11">
            <w:pPr>
              <w:spacing w:line="280" w:lineRule="exact"/>
            </w:pPr>
            <w:r>
              <w:t>Defects Level</w:t>
            </w:r>
          </w:p>
        </w:tc>
        <w:tc>
          <w:tcPr>
            <w:tcW w:w="6981" w:type="dxa"/>
            <w:shd w:val="clear" w:color="auto" w:fill="B6DDE8" w:themeFill="accent5" w:themeFillTint="66"/>
            <w:vAlign w:val="center"/>
          </w:tcPr>
          <w:p w:rsidR="009A1B11" w:rsidRDefault="009A1B11" w:rsidP="009A1B11">
            <w:pPr>
              <w:spacing w:line="280" w:lineRule="exact"/>
            </w:pPr>
            <w:r>
              <w:t>Description</w:t>
            </w:r>
          </w:p>
        </w:tc>
      </w:tr>
      <w:tr w:rsidR="00956ACC" w:rsidTr="00956ACC">
        <w:trPr>
          <w:trHeight w:val="227"/>
        </w:trPr>
        <w:tc>
          <w:tcPr>
            <w:tcW w:w="2264" w:type="dxa"/>
            <w:vAlign w:val="center"/>
          </w:tcPr>
          <w:p w:rsidR="00956ACC" w:rsidRDefault="00956ACC" w:rsidP="00A15038">
            <w:pPr>
              <w:pStyle w:val="ListParagraph"/>
              <w:numPr>
                <w:ilvl w:val="0"/>
                <w:numId w:val="2"/>
              </w:numPr>
              <w:spacing w:line="360" w:lineRule="auto"/>
            </w:pPr>
            <w:r w:rsidRPr="00F14771">
              <w:t>Regulatory</w:t>
            </w:r>
          </w:p>
        </w:tc>
        <w:tc>
          <w:tcPr>
            <w:tcW w:w="6981" w:type="dxa"/>
            <w:vAlign w:val="center"/>
          </w:tcPr>
          <w:p w:rsidR="00956ACC" w:rsidRDefault="00956ACC" w:rsidP="00956ACC">
            <w:pPr>
              <w:spacing w:line="360" w:lineRule="auto"/>
            </w:pPr>
            <w:r w:rsidRPr="00F14771">
              <w:t>This request is regulatory and mandatory</w:t>
            </w:r>
          </w:p>
        </w:tc>
      </w:tr>
      <w:tr w:rsidR="00956ACC" w:rsidTr="00956ACC">
        <w:trPr>
          <w:trHeight w:val="227"/>
        </w:trPr>
        <w:tc>
          <w:tcPr>
            <w:tcW w:w="2264" w:type="dxa"/>
            <w:vAlign w:val="center"/>
          </w:tcPr>
          <w:p w:rsidR="00956ACC" w:rsidRDefault="00956ACC" w:rsidP="00A15038">
            <w:pPr>
              <w:pStyle w:val="ListParagraph"/>
              <w:numPr>
                <w:ilvl w:val="0"/>
                <w:numId w:val="2"/>
              </w:numPr>
              <w:spacing w:line="360" w:lineRule="auto"/>
            </w:pPr>
            <w:r w:rsidRPr="00F14771">
              <w:t>Critical</w:t>
            </w:r>
          </w:p>
        </w:tc>
        <w:tc>
          <w:tcPr>
            <w:tcW w:w="6981" w:type="dxa"/>
            <w:vAlign w:val="center"/>
          </w:tcPr>
          <w:p w:rsidR="00956ACC" w:rsidRDefault="00956ACC" w:rsidP="00956ACC">
            <w:pPr>
              <w:spacing w:line="360" w:lineRule="auto"/>
            </w:pPr>
            <w:r w:rsidRPr="00F14771">
              <w:t>Testing defects that due to the complexity of the function or the scheduled dates are putting the implementation date at risk.  No workaround exists</w:t>
            </w:r>
            <w:r>
              <w:t>.</w:t>
            </w:r>
          </w:p>
        </w:tc>
      </w:tr>
      <w:tr w:rsidR="00956ACC" w:rsidTr="00956ACC">
        <w:trPr>
          <w:trHeight w:val="227"/>
        </w:trPr>
        <w:tc>
          <w:tcPr>
            <w:tcW w:w="2264" w:type="dxa"/>
            <w:vAlign w:val="center"/>
          </w:tcPr>
          <w:p w:rsidR="00956ACC" w:rsidRDefault="00956ACC" w:rsidP="00A15038">
            <w:pPr>
              <w:pStyle w:val="ListParagraph"/>
              <w:numPr>
                <w:ilvl w:val="0"/>
                <w:numId w:val="2"/>
              </w:numPr>
              <w:spacing w:line="360" w:lineRule="auto"/>
            </w:pPr>
            <w:r w:rsidRPr="00F14771">
              <w:t>High</w:t>
            </w:r>
          </w:p>
        </w:tc>
        <w:tc>
          <w:tcPr>
            <w:tcW w:w="6981" w:type="dxa"/>
            <w:vAlign w:val="center"/>
          </w:tcPr>
          <w:p w:rsidR="00956ACC" w:rsidRDefault="00956ACC" w:rsidP="00956ACC">
            <w:pPr>
              <w:spacing w:line="360" w:lineRule="auto"/>
            </w:pPr>
            <w:r w:rsidRPr="00F14771">
              <w:t>Testing defects occurring in a less complex function of the application with sufficient time to resolve before the implementation date – but must be implemented as scheduled.  A workaround has been identified and is listed in the defect.</w:t>
            </w:r>
          </w:p>
        </w:tc>
      </w:tr>
      <w:tr w:rsidR="00956ACC" w:rsidTr="00956ACC">
        <w:trPr>
          <w:trHeight w:val="227"/>
        </w:trPr>
        <w:tc>
          <w:tcPr>
            <w:tcW w:w="2264" w:type="dxa"/>
            <w:vAlign w:val="center"/>
          </w:tcPr>
          <w:p w:rsidR="00956ACC" w:rsidRPr="00F14771" w:rsidRDefault="00956ACC" w:rsidP="00A15038">
            <w:pPr>
              <w:pStyle w:val="ListParagraph"/>
              <w:numPr>
                <w:ilvl w:val="0"/>
                <w:numId w:val="2"/>
              </w:numPr>
              <w:spacing w:line="360" w:lineRule="auto"/>
            </w:pPr>
            <w:r w:rsidRPr="00F14771">
              <w:t>Low</w:t>
            </w:r>
          </w:p>
        </w:tc>
        <w:tc>
          <w:tcPr>
            <w:tcW w:w="6981" w:type="dxa"/>
            <w:vAlign w:val="center"/>
          </w:tcPr>
          <w:p w:rsidR="00956ACC" w:rsidRDefault="00956ACC" w:rsidP="00956ACC">
            <w:pPr>
              <w:spacing w:line="360" w:lineRule="auto"/>
              <w:contextualSpacing/>
            </w:pPr>
            <w:r w:rsidRPr="00F14771">
              <w:t>Testing defect occurring in a function that are simple to fix or could be excluded if not resolved by the scheduled implementation date.</w:t>
            </w:r>
          </w:p>
        </w:tc>
      </w:tr>
      <w:tr w:rsidR="00956ACC" w:rsidTr="00956ACC">
        <w:trPr>
          <w:trHeight w:val="227"/>
        </w:trPr>
        <w:tc>
          <w:tcPr>
            <w:tcW w:w="2264" w:type="dxa"/>
            <w:vAlign w:val="center"/>
          </w:tcPr>
          <w:p w:rsidR="00956ACC" w:rsidRPr="00F14771" w:rsidRDefault="00956ACC" w:rsidP="00A15038">
            <w:pPr>
              <w:pStyle w:val="ListParagraph"/>
              <w:numPr>
                <w:ilvl w:val="0"/>
                <w:numId w:val="2"/>
              </w:numPr>
              <w:spacing w:line="360" w:lineRule="auto"/>
            </w:pPr>
            <w:r>
              <w:t>No Defects</w:t>
            </w:r>
          </w:p>
        </w:tc>
        <w:tc>
          <w:tcPr>
            <w:tcW w:w="6981" w:type="dxa"/>
            <w:vAlign w:val="center"/>
          </w:tcPr>
          <w:p w:rsidR="00956ACC" w:rsidRPr="00F14771" w:rsidRDefault="00956ACC" w:rsidP="00956ACC">
            <w:pPr>
              <w:spacing w:line="360" w:lineRule="auto"/>
              <w:contextualSpacing/>
            </w:pPr>
            <w:r>
              <w:t>No Defects</w:t>
            </w:r>
          </w:p>
        </w:tc>
      </w:tr>
    </w:tbl>
    <w:p w:rsidR="00A55135" w:rsidRPr="00CA7C17" w:rsidRDefault="00F14771" w:rsidP="00A55135">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Assumptions</w:t>
      </w:r>
    </w:p>
    <w:tbl>
      <w:tblPr>
        <w:tblStyle w:val="TableGrid"/>
        <w:tblW w:w="0" w:type="auto"/>
        <w:tblBorders>
          <w:left w:val="none" w:sz="0" w:space="0" w:color="auto"/>
          <w:right w:val="none" w:sz="0" w:space="0" w:color="auto"/>
        </w:tblBorders>
        <w:tblLook w:val="04A0"/>
      </w:tblPr>
      <w:tblGrid>
        <w:gridCol w:w="9245"/>
      </w:tblGrid>
      <w:tr w:rsidR="00956ACC" w:rsidTr="006A4E02">
        <w:trPr>
          <w:trHeight w:val="624"/>
        </w:trPr>
        <w:tc>
          <w:tcPr>
            <w:tcW w:w="9245" w:type="dxa"/>
            <w:shd w:val="clear" w:color="auto" w:fill="auto"/>
          </w:tcPr>
          <w:p w:rsidR="00956ACC" w:rsidRDefault="00956ACC" w:rsidP="006A4E02">
            <w:pPr>
              <w:rPr>
                <w:i/>
              </w:rPr>
            </w:pPr>
          </w:p>
        </w:tc>
      </w:tr>
      <w:tr w:rsidR="00956ACC" w:rsidTr="006A4E02">
        <w:trPr>
          <w:trHeight w:val="624"/>
        </w:trPr>
        <w:tc>
          <w:tcPr>
            <w:tcW w:w="9245" w:type="dxa"/>
            <w:shd w:val="clear" w:color="auto" w:fill="auto"/>
          </w:tcPr>
          <w:p w:rsidR="00956ACC" w:rsidRDefault="00956ACC" w:rsidP="006A4E02">
            <w:pPr>
              <w:rPr>
                <w:i/>
              </w:rPr>
            </w:pPr>
          </w:p>
        </w:tc>
      </w:tr>
      <w:tr w:rsidR="00956ACC" w:rsidTr="006A4E02">
        <w:trPr>
          <w:trHeight w:val="624"/>
        </w:trPr>
        <w:tc>
          <w:tcPr>
            <w:tcW w:w="9245" w:type="dxa"/>
            <w:shd w:val="clear" w:color="auto" w:fill="auto"/>
          </w:tcPr>
          <w:p w:rsidR="00956ACC" w:rsidRDefault="00956ACC" w:rsidP="006A4E02">
            <w:pPr>
              <w:rPr>
                <w:i/>
              </w:rPr>
            </w:pPr>
          </w:p>
        </w:tc>
      </w:tr>
      <w:tr w:rsidR="00956ACC" w:rsidTr="006A4E02">
        <w:trPr>
          <w:trHeight w:val="624"/>
        </w:trPr>
        <w:tc>
          <w:tcPr>
            <w:tcW w:w="9245" w:type="dxa"/>
            <w:shd w:val="clear" w:color="auto" w:fill="auto"/>
          </w:tcPr>
          <w:p w:rsidR="00956ACC" w:rsidRDefault="00956ACC" w:rsidP="006A4E02">
            <w:pPr>
              <w:rPr>
                <w:i/>
              </w:rPr>
            </w:pPr>
          </w:p>
        </w:tc>
      </w:tr>
      <w:tr w:rsidR="00956ACC" w:rsidTr="006A4E02">
        <w:trPr>
          <w:trHeight w:val="624"/>
        </w:trPr>
        <w:tc>
          <w:tcPr>
            <w:tcW w:w="9245" w:type="dxa"/>
            <w:shd w:val="clear" w:color="auto" w:fill="auto"/>
          </w:tcPr>
          <w:p w:rsidR="00956ACC" w:rsidRDefault="00956ACC" w:rsidP="006A4E02">
            <w:pPr>
              <w:rPr>
                <w:i/>
              </w:rPr>
            </w:pPr>
          </w:p>
        </w:tc>
      </w:tr>
    </w:tbl>
    <w:p w:rsidR="00A55135" w:rsidRPr="00CA7C17" w:rsidRDefault="00F14771" w:rsidP="00A55135">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Risks</w:t>
      </w:r>
    </w:p>
    <w:tbl>
      <w:tblPr>
        <w:tblStyle w:val="TableGrid"/>
        <w:tblW w:w="0" w:type="auto"/>
        <w:tblBorders>
          <w:left w:val="none" w:sz="0" w:space="0" w:color="auto"/>
          <w:right w:val="none" w:sz="0" w:space="0" w:color="auto"/>
        </w:tblBorders>
        <w:tblLook w:val="04A0"/>
      </w:tblPr>
      <w:tblGrid>
        <w:gridCol w:w="9029"/>
      </w:tblGrid>
      <w:tr w:rsidR="00956ACC" w:rsidTr="00CB11F2">
        <w:trPr>
          <w:trHeight w:val="624"/>
        </w:trPr>
        <w:tc>
          <w:tcPr>
            <w:tcW w:w="9029" w:type="dxa"/>
            <w:shd w:val="clear" w:color="auto" w:fill="auto"/>
          </w:tcPr>
          <w:p w:rsidR="00956ACC" w:rsidRDefault="00956ACC" w:rsidP="006A4E02">
            <w:pPr>
              <w:rPr>
                <w:i/>
              </w:rPr>
            </w:pPr>
          </w:p>
        </w:tc>
      </w:tr>
      <w:tr w:rsidR="00956ACC" w:rsidTr="00CB11F2">
        <w:trPr>
          <w:trHeight w:val="624"/>
        </w:trPr>
        <w:tc>
          <w:tcPr>
            <w:tcW w:w="9029" w:type="dxa"/>
            <w:shd w:val="clear" w:color="auto" w:fill="auto"/>
          </w:tcPr>
          <w:p w:rsidR="00956ACC" w:rsidRDefault="00956ACC" w:rsidP="006A4E02">
            <w:pPr>
              <w:rPr>
                <w:i/>
              </w:rPr>
            </w:pPr>
          </w:p>
        </w:tc>
      </w:tr>
      <w:tr w:rsidR="00956ACC" w:rsidTr="00CB11F2">
        <w:trPr>
          <w:trHeight w:val="624"/>
        </w:trPr>
        <w:tc>
          <w:tcPr>
            <w:tcW w:w="9029" w:type="dxa"/>
            <w:shd w:val="clear" w:color="auto" w:fill="auto"/>
          </w:tcPr>
          <w:p w:rsidR="00956ACC" w:rsidRDefault="00956ACC" w:rsidP="006A4E02">
            <w:pPr>
              <w:rPr>
                <w:i/>
              </w:rPr>
            </w:pPr>
          </w:p>
        </w:tc>
      </w:tr>
      <w:tr w:rsidR="00956ACC" w:rsidTr="00CB11F2">
        <w:trPr>
          <w:trHeight w:val="624"/>
        </w:trPr>
        <w:tc>
          <w:tcPr>
            <w:tcW w:w="9029" w:type="dxa"/>
            <w:shd w:val="clear" w:color="auto" w:fill="auto"/>
          </w:tcPr>
          <w:p w:rsidR="00956ACC" w:rsidRDefault="00956ACC" w:rsidP="006A4E02">
            <w:pPr>
              <w:rPr>
                <w:i/>
              </w:rPr>
            </w:pPr>
          </w:p>
        </w:tc>
      </w:tr>
      <w:tr w:rsidR="00956ACC" w:rsidTr="00CB11F2">
        <w:trPr>
          <w:trHeight w:val="624"/>
        </w:trPr>
        <w:tc>
          <w:tcPr>
            <w:tcW w:w="9029" w:type="dxa"/>
            <w:shd w:val="clear" w:color="auto" w:fill="auto"/>
          </w:tcPr>
          <w:p w:rsidR="00956ACC" w:rsidRDefault="00956ACC" w:rsidP="006A4E02">
            <w:pPr>
              <w:rPr>
                <w:i/>
              </w:rPr>
            </w:pPr>
          </w:p>
        </w:tc>
      </w:tr>
      <w:tr w:rsidR="00753CD4" w:rsidTr="00CB11F2">
        <w:trPr>
          <w:trHeight w:val="624"/>
        </w:trPr>
        <w:tc>
          <w:tcPr>
            <w:tcW w:w="9029" w:type="dxa"/>
            <w:shd w:val="clear" w:color="auto" w:fill="auto"/>
          </w:tcPr>
          <w:p w:rsidR="00753CD4" w:rsidRDefault="00753CD4" w:rsidP="006A4E02">
            <w:pPr>
              <w:rPr>
                <w:i/>
              </w:rPr>
            </w:pPr>
          </w:p>
        </w:tc>
      </w:tr>
    </w:tbl>
    <w:p w:rsidR="00164633" w:rsidRDefault="006C5E36" w:rsidP="00936060">
      <w:pPr>
        <w:keepNext/>
        <w:keepLines/>
        <w:numPr>
          <w:ilvl w:val="0"/>
          <w:numId w:val="1"/>
        </w:numPr>
        <w:spacing w:before="480" w:after="0"/>
        <w:outlineLvl w:val="0"/>
        <w:rPr>
          <w:rFonts w:eastAsiaTheme="majorEastAsia"/>
          <w:b/>
          <w:bCs/>
          <w:color w:val="31849B" w:themeColor="accent5" w:themeShade="BF"/>
        </w:rPr>
      </w:pPr>
      <w:r>
        <w:rPr>
          <w:rFonts w:eastAsiaTheme="majorEastAsia"/>
          <w:b/>
          <w:bCs/>
          <w:color w:val="31849B" w:themeColor="accent5" w:themeShade="BF"/>
        </w:rPr>
        <w:lastRenderedPageBreak/>
        <w:t>Survey Kepuasan Layanan UAT</w:t>
      </w:r>
    </w:p>
    <w:p w:rsidR="006C5E36" w:rsidRPr="004A7107" w:rsidRDefault="006C5E36" w:rsidP="006C5E36">
      <w:pPr>
        <w:jc w:val="both"/>
        <w:rPr>
          <w:sz w:val="22"/>
          <w:szCs w:val="22"/>
        </w:rPr>
      </w:pPr>
      <w:r w:rsidRPr="004A7107">
        <w:rPr>
          <w:sz w:val="22"/>
          <w:szCs w:val="22"/>
        </w:rPr>
        <w:t>Indikator Penilaian :</w:t>
      </w:r>
    </w:p>
    <w:tbl>
      <w:tblPr>
        <w:tblStyle w:val="TableGrid"/>
        <w:tblW w:w="9288" w:type="dxa"/>
        <w:tblLook w:val="04A0"/>
      </w:tblPr>
      <w:tblGrid>
        <w:gridCol w:w="2088"/>
        <w:gridCol w:w="1710"/>
        <w:gridCol w:w="1800"/>
        <w:gridCol w:w="1800"/>
        <w:gridCol w:w="1890"/>
      </w:tblGrid>
      <w:tr w:rsidR="006C5E36" w:rsidRPr="00164633" w:rsidTr="006A4E02">
        <w:tc>
          <w:tcPr>
            <w:tcW w:w="2088" w:type="dxa"/>
            <w:tcBorders>
              <w:bottom w:val="single" w:sz="4" w:space="0" w:color="auto"/>
            </w:tcBorders>
            <w:shd w:val="clear" w:color="auto" w:fill="B6DDE8" w:themeFill="accent5" w:themeFillTint="66"/>
          </w:tcPr>
          <w:p w:rsidR="006C5E36" w:rsidRPr="007A329C" w:rsidRDefault="006C5E36" w:rsidP="006A4E02">
            <w:pPr>
              <w:jc w:val="center"/>
              <w:rPr>
                <w:b/>
                <w:sz w:val="22"/>
                <w:szCs w:val="22"/>
              </w:rPr>
            </w:pPr>
            <w:r w:rsidRPr="007A329C">
              <w:rPr>
                <w:b/>
                <w:sz w:val="22"/>
                <w:szCs w:val="22"/>
              </w:rPr>
              <w:t>1</w:t>
            </w:r>
          </w:p>
        </w:tc>
        <w:tc>
          <w:tcPr>
            <w:tcW w:w="1710" w:type="dxa"/>
            <w:tcBorders>
              <w:bottom w:val="single" w:sz="4" w:space="0" w:color="auto"/>
            </w:tcBorders>
            <w:shd w:val="clear" w:color="auto" w:fill="B6DDE8" w:themeFill="accent5" w:themeFillTint="66"/>
          </w:tcPr>
          <w:p w:rsidR="006C5E36" w:rsidRPr="007A329C" w:rsidRDefault="006C5E36" w:rsidP="006A4E02">
            <w:pPr>
              <w:jc w:val="center"/>
              <w:rPr>
                <w:b/>
                <w:sz w:val="22"/>
                <w:szCs w:val="22"/>
              </w:rPr>
            </w:pPr>
            <w:r w:rsidRPr="007A329C">
              <w:rPr>
                <w:b/>
                <w:sz w:val="22"/>
                <w:szCs w:val="22"/>
              </w:rPr>
              <w:t>2</w:t>
            </w:r>
          </w:p>
        </w:tc>
        <w:tc>
          <w:tcPr>
            <w:tcW w:w="1800" w:type="dxa"/>
            <w:tcBorders>
              <w:bottom w:val="single" w:sz="4" w:space="0" w:color="auto"/>
            </w:tcBorders>
            <w:shd w:val="clear" w:color="auto" w:fill="B6DDE8" w:themeFill="accent5" w:themeFillTint="66"/>
          </w:tcPr>
          <w:p w:rsidR="006C5E36" w:rsidRPr="007A329C" w:rsidRDefault="006C5E36" w:rsidP="006A4E02">
            <w:pPr>
              <w:jc w:val="center"/>
              <w:rPr>
                <w:b/>
                <w:sz w:val="22"/>
                <w:szCs w:val="22"/>
              </w:rPr>
            </w:pPr>
            <w:r w:rsidRPr="007A329C">
              <w:rPr>
                <w:b/>
                <w:sz w:val="22"/>
                <w:szCs w:val="22"/>
              </w:rPr>
              <w:t>3</w:t>
            </w:r>
          </w:p>
        </w:tc>
        <w:tc>
          <w:tcPr>
            <w:tcW w:w="1800" w:type="dxa"/>
            <w:tcBorders>
              <w:bottom w:val="single" w:sz="4" w:space="0" w:color="auto"/>
            </w:tcBorders>
            <w:shd w:val="clear" w:color="auto" w:fill="B6DDE8" w:themeFill="accent5" w:themeFillTint="66"/>
          </w:tcPr>
          <w:p w:rsidR="006C5E36" w:rsidRPr="007A329C" w:rsidRDefault="006C5E36" w:rsidP="006A4E02">
            <w:pPr>
              <w:jc w:val="center"/>
              <w:rPr>
                <w:b/>
                <w:sz w:val="22"/>
                <w:szCs w:val="22"/>
              </w:rPr>
            </w:pPr>
            <w:r w:rsidRPr="007A329C">
              <w:rPr>
                <w:b/>
                <w:sz w:val="22"/>
                <w:szCs w:val="22"/>
              </w:rPr>
              <w:t>4</w:t>
            </w:r>
          </w:p>
        </w:tc>
        <w:tc>
          <w:tcPr>
            <w:tcW w:w="1890" w:type="dxa"/>
            <w:tcBorders>
              <w:bottom w:val="single" w:sz="4" w:space="0" w:color="auto"/>
            </w:tcBorders>
            <w:shd w:val="clear" w:color="auto" w:fill="B6DDE8" w:themeFill="accent5" w:themeFillTint="66"/>
          </w:tcPr>
          <w:p w:rsidR="006C5E36" w:rsidRPr="007A329C" w:rsidRDefault="006C5E36" w:rsidP="006A4E02">
            <w:pPr>
              <w:jc w:val="center"/>
              <w:rPr>
                <w:b/>
                <w:sz w:val="22"/>
                <w:szCs w:val="22"/>
              </w:rPr>
            </w:pPr>
            <w:r w:rsidRPr="007A329C">
              <w:rPr>
                <w:b/>
                <w:sz w:val="22"/>
                <w:szCs w:val="22"/>
              </w:rPr>
              <w:t>5</w:t>
            </w:r>
          </w:p>
        </w:tc>
      </w:tr>
      <w:tr w:rsidR="006C5E36" w:rsidRPr="00E872E8" w:rsidTr="006A4E02">
        <w:tc>
          <w:tcPr>
            <w:tcW w:w="2088" w:type="dxa"/>
            <w:tcBorders>
              <w:left w:val="nil"/>
              <w:bottom w:val="nil"/>
              <w:right w:val="nil"/>
            </w:tcBorders>
          </w:tcPr>
          <w:p w:rsidR="006C5E36" w:rsidRPr="00E872E8" w:rsidRDefault="00E872E8" w:rsidP="006A4E02">
            <w:pPr>
              <w:jc w:val="center"/>
              <w:rPr>
                <w:b/>
                <w:sz w:val="22"/>
                <w:szCs w:val="22"/>
              </w:rPr>
            </w:pPr>
            <w:r w:rsidRPr="00E872E8">
              <w:rPr>
                <w:b/>
                <w:sz w:val="22"/>
                <w:szCs w:val="22"/>
              </w:rPr>
              <w:t>Buruk</w:t>
            </w:r>
          </w:p>
        </w:tc>
        <w:tc>
          <w:tcPr>
            <w:tcW w:w="1710" w:type="dxa"/>
            <w:tcBorders>
              <w:left w:val="nil"/>
              <w:bottom w:val="nil"/>
              <w:right w:val="nil"/>
            </w:tcBorders>
          </w:tcPr>
          <w:p w:rsidR="006C5E36" w:rsidRPr="00E872E8" w:rsidRDefault="00E872E8" w:rsidP="006A4E02">
            <w:pPr>
              <w:jc w:val="center"/>
              <w:rPr>
                <w:b/>
                <w:sz w:val="22"/>
                <w:szCs w:val="22"/>
              </w:rPr>
            </w:pPr>
            <w:r w:rsidRPr="00E872E8">
              <w:rPr>
                <w:b/>
                <w:sz w:val="22"/>
                <w:szCs w:val="22"/>
              </w:rPr>
              <w:t>Kurang</w:t>
            </w:r>
          </w:p>
        </w:tc>
        <w:tc>
          <w:tcPr>
            <w:tcW w:w="1800" w:type="dxa"/>
            <w:tcBorders>
              <w:left w:val="nil"/>
              <w:bottom w:val="nil"/>
              <w:right w:val="nil"/>
            </w:tcBorders>
          </w:tcPr>
          <w:p w:rsidR="006C5E36" w:rsidRPr="00E872E8" w:rsidRDefault="00E872E8" w:rsidP="006A4E02">
            <w:pPr>
              <w:jc w:val="center"/>
              <w:rPr>
                <w:b/>
                <w:sz w:val="22"/>
                <w:szCs w:val="22"/>
              </w:rPr>
            </w:pPr>
            <w:r w:rsidRPr="00E872E8">
              <w:rPr>
                <w:b/>
                <w:sz w:val="22"/>
                <w:szCs w:val="22"/>
              </w:rPr>
              <w:t>Cukup</w:t>
            </w:r>
          </w:p>
        </w:tc>
        <w:tc>
          <w:tcPr>
            <w:tcW w:w="1800" w:type="dxa"/>
            <w:tcBorders>
              <w:left w:val="nil"/>
              <w:bottom w:val="nil"/>
              <w:right w:val="nil"/>
            </w:tcBorders>
          </w:tcPr>
          <w:p w:rsidR="006C5E36" w:rsidRPr="00E872E8" w:rsidRDefault="00E872E8" w:rsidP="006A4E02">
            <w:pPr>
              <w:jc w:val="center"/>
              <w:rPr>
                <w:b/>
                <w:sz w:val="22"/>
                <w:szCs w:val="22"/>
              </w:rPr>
            </w:pPr>
            <w:r w:rsidRPr="00E872E8">
              <w:rPr>
                <w:b/>
                <w:sz w:val="22"/>
                <w:szCs w:val="22"/>
              </w:rPr>
              <w:t>Baik</w:t>
            </w:r>
          </w:p>
        </w:tc>
        <w:tc>
          <w:tcPr>
            <w:tcW w:w="1890" w:type="dxa"/>
            <w:tcBorders>
              <w:left w:val="nil"/>
              <w:bottom w:val="nil"/>
              <w:right w:val="nil"/>
            </w:tcBorders>
          </w:tcPr>
          <w:p w:rsidR="006C5E36" w:rsidRPr="00E872E8" w:rsidRDefault="00E872E8" w:rsidP="006A4E02">
            <w:pPr>
              <w:jc w:val="center"/>
              <w:rPr>
                <w:b/>
                <w:sz w:val="22"/>
                <w:szCs w:val="22"/>
              </w:rPr>
            </w:pPr>
            <w:r w:rsidRPr="00E872E8">
              <w:rPr>
                <w:b/>
                <w:sz w:val="22"/>
                <w:szCs w:val="22"/>
              </w:rPr>
              <w:t>Baik Sekali</w:t>
            </w:r>
          </w:p>
        </w:tc>
      </w:tr>
    </w:tbl>
    <w:p w:rsidR="006C5E36" w:rsidRDefault="006C5E36" w:rsidP="006C5E36">
      <w:pPr>
        <w:spacing w:after="0"/>
        <w:jc w:val="both"/>
        <w:rPr>
          <w:rFonts w:asciiTheme="minorHAnsi" w:hAnsiTheme="minorHAnsi"/>
          <w:sz w:val="22"/>
          <w:szCs w:val="22"/>
        </w:rPr>
      </w:pPr>
    </w:p>
    <w:p w:rsidR="006C5E36" w:rsidRPr="00DB36F0" w:rsidRDefault="006C5E36" w:rsidP="006C5E36">
      <w:pPr>
        <w:autoSpaceDE w:val="0"/>
        <w:autoSpaceDN w:val="0"/>
        <w:adjustRightInd w:val="0"/>
        <w:spacing w:after="0" w:line="240" w:lineRule="auto"/>
        <w:rPr>
          <w:rFonts w:ascii="MS Shell Dlg 2" w:hAnsi="MS Shell Dlg 2" w:cs="MS Shell Dlg 2"/>
          <w:sz w:val="17"/>
          <w:szCs w:val="17"/>
        </w:rPr>
      </w:pPr>
    </w:p>
    <w:tbl>
      <w:tblPr>
        <w:tblStyle w:val="TableGrid"/>
        <w:tblW w:w="9234" w:type="dxa"/>
        <w:tblLayout w:type="fixed"/>
        <w:tblLook w:val="04A0"/>
      </w:tblPr>
      <w:tblGrid>
        <w:gridCol w:w="552"/>
        <w:gridCol w:w="6142"/>
        <w:gridCol w:w="508"/>
        <w:gridCol w:w="508"/>
        <w:gridCol w:w="508"/>
        <w:gridCol w:w="508"/>
        <w:gridCol w:w="508"/>
      </w:tblGrid>
      <w:tr w:rsidR="006C5E36" w:rsidRPr="00164633" w:rsidTr="006A4E02">
        <w:tc>
          <w:tcPr>
            <w:tcW w:w="552" w:type="dxa"/>
            <w:shd w:val="clear" w:color="auto" w:fill="B6DDE8" w:themeFill="accent5" w:themeFillTint="66"/>
          </w:tcPr>
          <w:p w:rsidR="006C5E36" w:rsidRPr="007A329C" w:rsidRDefault="006C5E36" w:rsidP="006A4E02">
            <w:pPr>
              <w:jc w:val="right"/>
              <w:rPr>
                <w:b/>
                <w:szCs w:val="22"/>
              </w:rPr>
            </w:pPr>
            <w:r w:rsidRPr="007A329C">
              <w:rPr>
                <w:b/>
                <w:szCs w:val="22"/>
              </w:rPr>
              <w:t>No</w:t>
            </w:r>
          </w:p>
        </w:tc>
        <w:tc>
          <w:tcPr>
            <w:tcW w:w="6142" w:type="dxa"/>
            <w:shd w:val="clear" w:color="auto" w:fill="B6DDE8" w:themeFill="accent5" w:themeFillTint="66"/>
          </w:tcPr>
          <w:p w:rsidR="006C5E36" w:rsidRPr="007A329C" w:rsidRDefault="006C5E36" w:rsidP="006A4E02">
            <w:pPr>
              <w:jc w:val="center"/>
              <w:rPr>
                <w:b/>
                <w:szCs w:val="22"/>
              </w:rPr>
            </w:pPr>
            <w:r w:rsidRPr="007A329C">
              <w:rPr>
                <w:b/>
                <w:szCs w:val="22"/>
              </w:rPr>
              <w:t>Evaluasi</w:t>
            </w:r>
          </w:p>
        </w:tc>
        <w:tc>
          <w:tcPr>
            <w:tcW w:w="508" w:type="dxa"/>
            <w:shd w:val="clear" w:color="auto" w:fill="B6DDE8" w:themeFill="accent5" w:themeFillTint="66"/>
          </w:tcPr>
          <w:p w:rsidR="006C5E36" w:rsidRPr="007A329C" w:rsidRDefault="006C5E36" w:rsidP="006A4E02">
            <w:pPr>
              <w:jc w:val="center"/>
              <w:rPr>
                <w:b/>
                <w:szCs w:val="22"/>
              </w:rPr>
            </w:pPr>
            <w:r w:rsidRPr="007A329C">
              <w:rPr>
                <w:b/>
                <w:szCs w:val="22"/>
              </w:rPr>
              <w:t>1</w:t>
            </w:r>
          </w:p>
        </w:tc>
        <w:tc>
          <w:tcPr>
            <w:tcW w:w="508" w:type="dxa"/>
            <w:shd w:val="clear" w:color="auto" w:fill="B6DDE8" w:themeFill="accent5" w:themeFillTint="66"/>
          </w:tcPr>
          <w:p w:rsidR="006C5E36" w:rsidRPr="007A329C" w:rsidRDefault="006C5E36" w:rsidP="006A4E02">
            <w:pPr>
              <w:jc w:val="center"/>
              <w:rPr>
                <w:b/>
                <w:szCs w:val="22"/>
              </w:rPr>
            </w:pPr>
            <w:r w:rsidRPr="007A329C">
              <w:rPr>
                <w:b/>
                <w:szCs w:val="22"/>
              </w:rPr>
              <w:t>2</w:t>
            </w:r>
          </w:p>
        </w:tc>
        <w:tc>
          <w:tcPr>
            <w:tcW w:w="508" w:type="dxa"/>
            <w:shd w:val="clear" w:color="auto" w:fill="B6DDE8" w:themeFill="accent5" w:themeFillTint="66"/>
          </w:tcPr>
          <w:p w:rsidR="006C5E36" w:rsidRPr="007A329C" w:rsidRDefault="006C5E36" w:rsidP="006A4E02">
            <w:pPr>
              <w:jc w:val="center"/>
              <w:rPr>
                <w:b/>
                <w:szCs w:val="22"/>
              </w:rPr>
            </w:pPr>
            <w:r w:rsidRPr="007A329C">
              <w:rPr>
                <w:b/>
                <w:szCs w:val="22"/>
              </w:rPr>
              <w:t>3</w:t>
            </w:r>
          </w:p>
        </w:tc>
        <w:tc>
          <w:tcPr>
            <w:tcW w:w="508" w:type="dxa"/>
            <w:shd w:val="clear" w:color="auto" w:fill="B6DDE8" w:themeFill="accent5" w:themeFillTint="66"/>
          </w:tcPr>
          <w:p w:rsidR="006C5E36" w:rsidRPr="007A329C" w:rsidRDefault="006C5E36" w:rsidP="006A4E02">
            <w:pPr>
              <w:jc w:val="center"/>
              <w:rPr>
                <w:b/>
                <w:szCs w:val="22"/>
              </w:rPr>
            </w:pPr>
            <w:r w:rsidRPr="007A329C">
              <w:rPr>
                <w:b/>
                <w:szCs w:val="22"/>
              </w:rPr>
              <w:t>4</w:t>
            </w:r>
          </w:p>
        </w:tc>
        <w:tc>
          <w:tcPr>
            <w:tcW w:w="508" w:type="dxa"/>
            <w:shd w:val="clear" w:color="auto" w:fill="B6DDE8" w:themeFill="accent5" w:themeFillTint="66"/>
          </w:tcPr>
          <w:p w:rsidR="006C5E36" w:rsidRPr="007A329C" w:rsidRDefault="006C5E36" w:rsidP="006A4E02">
            <w:pPr>
              <w:jc w:val="center"/>
              <w:rPr>
                <w:b/>
                <w:szCs w:val="22"/>
              </w:rPr>
            </w:pPr>
            <w:r w:rsidRPr="007A329C">
              <w:rPr>
                <w:b/>
                <w:szCs w:val="22"/>
              </w:rPr>
              <w:t>5</w:t>
            </w:r>
          </w:p>
        </w:tc>
      </w:tr>
      <w:tr w:rsidR="006C5E36" w:rsidRPr="00164633" w:rsidTr="006A4E02">
        <w:tc>
          <w:tcPr>
            <w:tcW w:w="552" w:type="dxa"/>
          </w:tcPr>
          <w:p w:rsidR="006C5E36" w:rsidRPr="00E872E8" w:rsidRDefault="006C5E36" w:rsidP="006A4E02">
            <w:pPr>
              <w:jc w:val="right"/>
              <w:rPr>
                <w:sz w:val="22"/>
                <w:szCs w:val="22"/>
              </w:rPr>
            </w:pPr>
            <w:r w:rsidRPr="00E872E8">
              <w:rPr>
                <w:sz w:val="22"/>
                <w:szCs w:val="22"/>
              </w:rPr>
              <w:t>1.</w:t>
            </w:r>
          </w:p>
        </w:tc>
        <w:tc>
          <w:tcPr>
            <w:tcW w:w="6142" w:type="dxa"/>
          </w:tcPr>
          <w:p w:rsidR="006C5E36" w:rsidRPr="00E872E8" w:rsidRDefault="006C5E36" w:rsidP="006A4E02">
            <w:pPr>
              <w:jc w:val="both"/>
              <w:rPr>
                <w:sz w:val="22"/>
                <w:szCs w:val="22"/>
              </w:rPr>
            </w:pPr>
            <w:r w:rsidRPr="00E872E8">
              <w:rPr>
                <w:sz w:val="22"/>
                <w:szCs w:val="22"/>
              </w:rPr>
              <w:t xml:space="preserve">Sarana dan prasarana untuk keperluan </w:t>
            </w:r>
            <w:r w:rsidRPr="00E872E8">
              <w:rPr>
                <w:i/>
                <w:sz w:val="22"/>
                <w:szCs w:val="22"/>
              </w:rPr>
              <w:t>User Acceptance Test</w:t>
            </w:r>
            <w:r w:rsidRPr="00E872E8">
              <w:rPr>
                <w:sz w:val="22"/>
                <w:szCs w:val="22"/>
              </w:rPr>
              <w:t xml:space="preserve"> (UAT) telah dipersiapkan dengan baik sebelum pelaksanaan UAT dimulai. </w:t>
            </w: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r>
      <w:tr w:rsidR="006C5E36" w:rsidRPr="00164633" w:rsidTr="006A4E02">
        <w:tc>
          <w:tcPr>
            <w:tcW w:w="552" w:type="dxa"/>
          </w:tcPr>
          <w:p w:rsidR="006C5E36" w:rsidRPr="00E872E8" w:rsidRDefault="006C5E36" w:rsidP="006A4E02">
            <w:pPr>
              <w:jc w:val="right"/>
              <w:rPr>
                <w:sz w:val="22"/>
                <w:szCs w:val="22"/>
              </w:rPr>
            </w:pPr>
            <w:r w:rsidRPr="00E872E8">
              <w:rPr>
                <w:sz w:val="22"/>
                <w:szCs w:val="22"/>
              </w:rPr>
              <w:t>2.</w:t>
            </w:r>
          </w:p>
        </w:tc>
        <w:tc>
          <w:tcPr>
            <w:tcW w:w="6142" w:type="dxa"/>
          </w:tcPr>
          <w:p w:rsidR="006C5E36" w:rsidRPr="00E872E8" w:rsidRDefault="006C5E36" w:rsidP="006A4E02">
            <w:pPr>
              <w:jc w:val="both"/>
              <w:rPr>
                <w:sz w:val="22"/>
                <w:szCs w:val="22"/>
              </w:rPr>
            </w:pPr>
            <w:r w:rsidRPr="00E872E8">
              <w:rPr>
                <w:sz w:val="22"/>
                <w:szCs w:val="22"/>
              </w:rPr>
              <w:t>Ruangan UAT terjaga kebersihan, kerapian dan kenyamanannya</w:t>
            </w: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r>
      <w:tr w:rsidR="006C5E36" w:rsidRPr="00164633" w:rsidTr="006A4E02">
        <w:tc>
          <w:tcPr>
            <w:tcW w:w="552" w:type="dxa"/>
          </w:tcPr>
          <w:p w:rsidR="006C5E36" w:rsidRPr="00E872E8" w:rsidRDefault="006C5E36" w:rsidP="006A4E02">
            <w:pPr>
              <w:jc w:val="right"/>
              <w:rPr>
                <w:sz w:val="22"/>
                <w:szCs w:val="22"/>
              </w:rPr>
            </w:pPr>
            <w:r w:rsidRPr="00E872E8">
              <w:rPr>
                <w:sz w:val="22"/>
                <w:szCs w:val="22"/>
              </w:rPr>
              <w:t>3.</w:t>
            </w:r>
          </w:p>
        </w:tc>
        <w:tc>
          <w:tcPr>
            <w:tcW w:w="6142" w:type="dxa"/>
          </w:tcPr>
          <w:p w:rsidR="006C5E36" w:rsidRPr="00E872E8" w:rsidRDefault="006C5E36" w:rsidP="006A4E02">
            <w:pPr>
              <w:jc w:val="both"/>
              <w:rPr>
                <w:sz w:val="22"/>
                <w:szCs w:val="22"/>
              </w:rPr>
            </w:pPr>
            <w:r w:rsidRPr="00E872E8">
              <w:rPr>
                <w:sz w:val="22"/>
                <w:szCs w:val="22"/>
              </w:rPr>
              <w:t>Kesesuaian hasil/solusi pada saat UAT dengan requirement / permintaan user</w:t>
            </w: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r>
      <w:tr w:rsidR="006C5E36" w:rsidRPr="00164633" w:rsidTr="006A4E02">
        <w:tc>
          <w:tcPr>
            <w:tcW w:w="552" w:type="dxa"/>
          </w:tcPr>
          <w:p w:rsidR="006C5E36" w:rsidRPr="00E872E8" w:rsidRDefault="006C5E36" w:rsidP="006A4E02">
            <w:pPr>
              <w:jc w:val="right"/>
              <w:rPr>
                <w:sz w:val="22"/>
                <w:szCs w:val="22"/>
              </w:rPr>
            </w:pPr>
            <w:r w:rsidRPr="00E872E8">
              <w:rPr>
                <w:sz w:val="22"/>
                <w:szCs w:val="22"/>
              </w:rPr>
              <w:t>4.</w:t>
            </w:r>
          </w:p>
        </w:tc>
        <w:tc>
          <w:tcPr>
            <w:tcW w:w="6142" w:type="dxa"/>
          </w:tcPr>
          <w:p w:rsidR="006C5E36" w:rsidRPr="00E872E8" w:rsidRDefault="006C5E36" w:rsidP="006A4E02">
            <w:pPr>
              <w:jc w:val="both"/>
              <w:rPr>
                <w:sz w:val="22"/>
                <w:szCs w:val="22"/>
              </w:rPr>
            </w:pPr>
            <w:r w:rsidRPr="00E872E8">
              <w:rPr>
                <w:sz w:val="22"/>
                <w:szCs w:val="22"/>
              </w:rPr>
              <w:t>Petugas penyelenggara UAT memberikan pelayanan yang ramah dan sopan</w:t>
            </w: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r>
      <w:tr w:rsidR="006C5E36" w:rsidRPr="00164633" w:rsidTr="006A4E02">
        <w:tc>
          <w:tcPr>
            <w:tcW w:w="552" w:type="dxa"/>
          </w:tcPr>
          <w:p w:rsidR="006C5E36" w:rsidRPr="00E872E8" w:rsidRDefault="006C5E36" w:rsidP="006A4E02">
            <w:pPr>
              <w:jc w:val="right"/>
              <w:rPr>
                <w:sz w:val="22"/>
                <w:szCs w:val="22"/>
              </w:rPr>
            </w:pPr>
            <w:r w:rsidRPr="00E872E8">
              <w:rPr>
                <w:sz w:val="22"/>
                <w:szCs w:val="22"/>
              </w:rPr>
              <w:t>5.</w:t>
            </w:r>
          </w:p>
        </w:tc>
        <w:tc>
          <w:tcPr>
            <w:tcW w:w="6142" w:type="dxa"/>
          </w:tcPr>
          <w:p w:rsidR="006C5E36" w:rsidRPr="00E872E8" w:rsidRDefault="006C5E36" w:rsidP="006A4E02">
            <w:pPr>
              <w:jc w:val="both"/>
              <w:rPr>
                <w:sz w:val="22"/>
                <w:szCs w:val="22"/>
              </w:rPr>
            </w:pPr>
            <w:r w:rsidRPr="00E872E8">
              <w:rPr>
                <w:sz w:val="22"/>
                <w:szCs w:val="22"/>
              </w:rPr>
              <w:t>Petugas penyelenggara UAT mampu memberikan penjelasan dan dapat menjawab pertanyaan peserta UAT</w:t>
            </w: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c>
          <w:tcPr>
            <w:tcW w:w="508" w:type="dxa"/>
          </w:tcPr>
          <w:p w:rsidR="006C5E36" w:rsidRPr="00E872E8" w:rsidRDefault="006C5E36" w:rsidP="006A4E02">
            <w:pPr>
              <w:jc w:val="center"/>
              <w:rPr>
                <w:sz w:val="22"/>
                <w:szCs w:val="22"/>
              </w:rPr>
            </w:pPr>
          </w:p>
        </w:tc>
      </w:tr>
    </w:tbl>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833CA2" w:rsidRDefault="00833CA2" w:rsidP="00833CA2"/>
    <w:p w:rsidR="00476DF5" w:rsidRDefault="00476DF5" w:rsidP="00833CA2"/>
    <w:p w:rsidR="00476DF5" w:rsidRDefault="00476DF5" w:rsidP="00833CA2"/>
    <w:p w:rsidR="00833CA2" w:rsidRDefault="00833CA2" w:rsidP="00833CA2"/>
    <w:p w:rsidR="00EA1698" w:rsidRPr="00833CA2" w:rsidRDefault="00EA1698" w:rsidP="00833CA2"/>
    <w:p w:rsidR="00EA1698" w:rsidRDefault="00EA1698" w:rsidP="00EA1698">
      <w:pPr>
        <w:pStyle w:val="Heading1"/>
      </w:pPr>
      <w:r>
        <w:lastRenderedPageBreak/>
        <w:t>Lampiran</w:t>
      </w:r>
    </w:p>
    <w:p w:rsidR="0003663F" w:rsidRDefault="0003663F" w:rsidP="0003663F">
      <w:pPr>
        <w:pStyle w:val="Heading2"/>
      </w:pPr>
      <w:r>
        <w:t>Test Case – 0</w:t>
      </w:r>
      <w:r w:rsidR="00F03D4C">
        <w:t>1</w:t>
      </w:r>
      <w:r>
        <w:t xml:space="preserve"> – </w:t>
      </w:r>
    </w:p>
    <w:p w:rsidR="0003663F" w:rsidRDefault="0003663F" w:rsidP="0003663F">
      <w:pPr>
        <w:pStyle w:val="Heading3"/>
      </w:pPr>
      <w:r>
        <w:t>Preparations</w:t>
      </w:r>
    </w:p>
    <w:tbl>
      <w:tblPr>
        <w:tblStyle w:val="TableGrid"/>
        <w:tblW w:w="0" w:type="auto"/>
        <w:tblLook w:val="04A0"/>
      </w:tblPr>
      <w:tblGrid>
        <w:gridCol w:w="9245"/>
      </w:tblGrid>
      <w:tr w:rsidR="0003663F" w:rsidTr="00FE5E57">
        <w:tc>
          <w:tcPr>
            <w:tcW w:w="9245" w:type="dxa"/>
          </w:tcPr>
          <w:p w:rsidR="0003663F" w:rsidRPr="00B23770" w:rsidRDefault="0003663F" w:rsidP="00FE5E57">
            <w:pPr>
              <w:rPr>
                <w:sz w:val="18"/>
                <w:szCs w:val="18"/>
              </w:rPr>
            </w:pPr>
          </w:p>
        </w:tc>
      </w:tr>
    </w:tbl>
    <w:p w:rsidR="0003663F" w:rsidRDefault="0003663F" w:rsidP="0003663F">
      <w:pPr>
        <w:pStyle w:val="Heading3"/>
      </w:pPr>
      <w:r>
        <w:t>Exit Acceptance Criteria</w:t>
      </w:r>
    </w:p>
    <w:tbl>
      <w:tblPr>
        <w:tblStyle w:val="TableGrid"/>
        <w:tblW w:w="0" w:type="auto"/>
        <w:tblLook w:val="04A0"/>
      </w:tblPr>
      <w:tblGrid>
        <w:gridCol w:w="9245"/>
      </w:tblGrid>
      <w:tr w:rsidR="0003663F" w:rsidTr="00FE5E57">
        <w:tc>
          <w:tcPr>
            <w:tcW w:w="9245" w:type="dxa"/>
          </w:tcPr>
          <w:p w:rsidR="0003663F" w:rsidRPr="00B23770" w:rsidRDefault="0003663F" w:rsidP="00FE5E57">
            <w:pPr>
              <w:rPr>
                <w:i/>
                <w:sz w:val="18"/>
                <w:szCs w:val="18"/>
              </w:rPr>
            </w:pPr>
          </w:p>
        </w:tc>
      </w:tr>
    </w:tbl>
    <w:p w:rsidR="0003663F" w:rsidRDefault="0003663F" w:rsidP="0003663F">
      <w:pPr>
        <w:pStyle w:val="Heading3"/>
      </w:pPr>
      <w:r>
        <w:t>Procedure</w:t>
      </w:r>
    </w:p>
    <w:tbl>
      <w:tblPr>
        <w:tblStyle w:val="TableGrid"/>
        <w:tblW w:w="0" w:type="auto"/>
        <w:tblLook w:val="04A0"/>
      </w:tblPr>
      <w:tblGrid>
        <w:gridCol w:w="9245"/>
      </w:tblGrid>
      <w:tr w:rsidR="0003663F" w:rsidTr="00FE5E57">
        <w:tc>
          <w:tcPr>
            <w:tcW w:w="9245" w:type="dxa"/>
          </w:tcPr>
          <w:p w:rsidR="0003663F" w:rsidRPr="00CD6D06" w:rsidRDefault="0003663F" w:rsidP="00FE5E57">
            <w:pPr>
              <w:rPr>
                <w:sz w:val="18"/>
              </w:rPr>
            </w:pPr>
          </w:p>
        </w:tc>
      </w:tr>
    </w:tbl>
    <w:p w:rsidR="0003663F" w:rsidRDefault="0003663F" w:rsidP="0003663F">
      <w:pPr>
        <w:pStyle w:val="Heading3"/>
      </w:pPr>
      <w:r>
        <w:t>Output</w:t>
      </w:r>
    </w:p>
    <w:p w:rsidR="0003663F" w:rsidRDefault="0003663F" w:rsidP="0003663F">
      <w:pPr>
        <w:pStyle w:val="Heading4"/>
      </w:pPr>
      <w:r>
        <w:t>Screen DPLK</w:t>
      </w:r>
    </w:p>
    <w:p w:rsidR="0003663F" w:rsidRPr="00F92C86" w:rsidRDefault="0003663F" w:rsidP="0003663F">
      <w:pPr>
        <w:pStyle w:val="Heading5"/>
      </w:pPr>
      <w:r>
        <w:t>Screen Nomor Kolektif DPLK</w:t>
      </w:r>
    </w:p>
    <w:tbl>
      <w:tblPr>
        <w:tblStyle w:val="TableGrid"/>
        <w:tblW w:w="0" w:type="auto"/>
        <w:tblLook w:val="04A0"/>
      </w:tblPr>
      <w:tblGrid>
        <w:gridCol w:w="9245"/>
      </w:tblGrid>
      <w:tr w:rsidR="0003663F" w:rsidTr="00FE5E57">
        <w:tc>
          <w:tcPr>
            <w:tcW w:w="9019" w:type="dxa"/>
          </w:tcPr>
          <w:p w:rsidR="0003663F" w:rsidRPr="000826D7" w:rsidRDefault="00E97715" w:rsidP="00FE5E57">
            <w:pPr>
              <w:rPr>
                <w:sz w:val="18"/>
              </w:rPr>
            </w:pPr>
            <w:r>
              <w:rPr>
                <w:noProof/>
                <w:sz w:val="18"/>
              </w:rPr>
              <w:drawing>
                <wp:inline distT="0" distB="0" distL="0" distR="0">
                  <wp:extent cx="5724525" cy="3219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Default="00E97715" w:rsidP="00FE5E57">
            <w:pPr>
              <w:rPr>
                <w:noProof/>
              </w:rPr>
            </w:pPr>
            <w:r>
              <w:rPr>
                <w:noProof/>
              </w:rPr>
              <w:lastRenderedPageBreak/>
              <w:drawing>
                <wp:inline distT="0" distB="0" distL="0" distR="0">
                  <wp:extent cx="5724525" cy="32194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Default="00E97715" w:rsidP="00FE5E57">
            <w:pPr>
              <w:rPr>
                <w:noProof/>
              </w:rPr>
            </w:pPr>
            <w:r>
              <w:rPr>
                <w:noProof/>
              </w:rPr>
              <w:drawing>
                <wp:inline distT="0" distB="0" distL="0" distR="0">
                  <wp:extent cx="5724525" cy="3219450"/>
                  <wp:effectExtent l="19050" t="0" r="952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Default="00E97715" w:rsidP="00FE5E57">
            <w:pPr>
              <w:rPr>
                <w:noProof/>
              </w:rPr>
            </w:pPr>
            <w:r>
              <w:rPr>
                <w:noProof/>
              </w:rPr>
              <w:lastRenderedPageBreak/>
              <w:drawing>
                <wp:inline distT="0" distB="0" distL="0" distR="0">
                  <wp:extent cx="5724525" cy="3219450"/>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Default="0003663F" w:rsidP="00FE5E57">
            <w:pPr>
              <w:rPr>
                <w:noProof/>
              </w:rPr>
            </w:pPr>
          </w:p>
        </w:tc>
      </w:tr>
      <w:tr w:rsidR="00600C85" w:rsidTr="00FE5E57">
        <w:tc>
          <w:tcPr>
            <w:tcW w:w="9019" w:type="dxa"/>
          </w:tcPr>
          <w:p w:rsidR="00600C85" w:rsidRDefault="00600C85" w:rsidP="00FE5E57">
            <w:pPr>
              <w:rPr>
                <w:noProof/>
              </w:rPr>
            </w:pPr>
          </w:p>
        </w:tc>
      </w:tr>
      <w:tr w:rsidR="00600C85" w:rsidTr="00FE5E57">
        <w:tc>
          <w:tcPr>
            <w:tcW w:w="9019" w:type="dxa"/>
          </w:tcPr>
          <w:p w:rsidR="00600C85" w:rsidRDefault="00600C85" w:rsidP="00FE5E57">
            <w:pPr>
              <w:rPr>
                <w:noProof/>
              </w:rPr>
            </w:pPr>
          </w:p>
        </w:tc>
      </w:tr>
    </w:tbl>
    <w:p w:rsidR="0003663F" w:rsidRPr="00F92C86" w:rsidRDefault="0003663F" w:rsidP="0003663F">
      <w:pPr>
        <w:pStyle w:val="Heading5"/>
      </w:pPr>
      <w:r>
        <w:t>Screen Verifikasi DPLK</w:t>
      </w:r>
    </w:p>
    <w:tbl>
      <w:tblPr>
        <w:tblStyle w:val="TableGrid"/>
        <w:tblW w:w="0" w:type="auto"/>
        <w:tblLook w:val="04A0"/>
      </w:tblPr>
      <w:tblGrid>
        <w:gridCol w:w="9245"/>
      </w:tblGrid>
      <w:tr w:rsidR="0003663F" w:rsidTr="00FE5E57">
        <w:tc>
          <w:tcPr>
            <w:tcW w:w="9019" w:type="dxa"/>
          </w:tcPr>
          <w:p w:rsidR="0003663F" w:rsidRPr="000826D7" w:rsidRDefault="00E97715" w:rsidP="00FE5E57">
            <w:pPr>
              <w:rPr>
                <w:sz w:val="18"/>
              </w:rPr>
            </w:pPr>
            <w:r>
              <w:rPr>
                <w:noProof/>
                <w:sz w:val="18"/>
              </w:rPr>
              <w:drawing>
                <wp:inline distT="0" distB="0" distL="0" distR="0">
                  <wp:extent cx="5724525" cy="3219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Pr="000826D7" w:rsidRDefault="00E97715" w:rsidP="00FE5E57">
            <w:pPr>
              <w:rPr>
                <w:sz w:val="18"/>
              </w:rPr>
            </w:pPr>
            <w:r>
              <w:rPr>
                <w:noProof/>
                <w:sz w:val="18"/>
              </w:rPr>
              <w:lastRenderedPageBreak/>
              <w:drawing>
                <wp:inline distT="0" distB="0" distL="0" distR="0">
                  <wp:extent cx="5724525" cy="3219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Pr="000826D7" w:rsidRDefault="00E97715" w:rsidP="00FE5E57">
            <w:pPr>
              <w:rPr>
                <w:sz w:val="18"/>
              </w:rPr>
            </w:pPr>
            <w:r>
              <w:rPr>
                <w:noProof/>
                <w:sz w:val="18"/>
              </w:rPr>
              <w:drawing>
                <wp:inline distT="0" distB="0" distL="0" distR="0">
                  <wp:extent cx="5724525" cy="32194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Pr="000826D7" w:rsidRDefault="00E97715" w:rsidP="00FE5E57">
            <w:pPr>
              <w:rPr>
                <w:sz w:val="18"/>
              </w:rPr>
            </w:pPr>
            <w:r>
              <w:rPr>
                <w:noProof/>
                <w:sz w:val="18"/>
              </w:rPr>
              <w:lastRenderedPageBreak/>
              <w:drawing>
                <wp:inline distT="0" distB="0" distL="0" distR="0">
                  <wp:extent cx="5724525" cy="32194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Pr="000826D7" w:rsidRDefault="00E97715" w:rsidP="00FE5E57">
            <w:pPr>
              <w:rPr>
                <w:sz w:val="18"/>
              </w:rPr>
            </w:pPr>
            <w:r>
              <w:rPr>
                <w:noProof/>
                <w:sz w:val="18"/>
              </w:rPr>
              <w:drawing>
                <wp:inline distT="0" distB="0" distL="0" distR="0">
                  <wp:extent cx="5724525" cy="3219450"/>
                  <wp:effectExtent l="19050" t="0" r="9525"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03663F" w:rsidTr="00FE5E57">
        <w:tc>
          <w:tcPr>
            <w:tcW w:w="9019" w:type="dxa"/>
          </w:tcPr>
          <w:p w:rsidR="0003663F" w:rsidRDefault="0003663F" w:rsidP="00FE5E57">
            <w:pPr>
              <w:rPr>
                <w:noProof/>
              </w:rPr>
            </w:pPr>
          </w:p>
        </w:tc>
      </w:tr>
      <w:tr w:rsidR="0003663F" w:rsidTr="00FE5E57">
        <w:tc>
          <w:tcPr>
            <w:tcW w:w="9019" w:type="dxa"/>
          </w:tcPr>
          <w:p w:rsidR="0003663F" w:rsidRDefault="0003663F" w:rsidP="00FE5E57">
            <w:pPr>
              <w:rPr>
                <w:noProof/>
              </w:rPr>
            </w:pPr>
          </w:p>
        </w:tc>
      </w:tr>
      <w:tr w:rsidR="006072E2" w:rsidTr="00FE5E57">
        <w:tc>
          <w:tcPr>
            <w:tcW w:w="9019" w:type="dxa"/>
          </w:tcPr>
          <w:p w:rsidR="006072E2" w:rsidRDefault="006072E2" w:rsidP="00FE5E57">
            <w:pPr>
              <w:rPr>
                <w:noProof/>
              </w:rPr>
            </w:pPr>
          </w:p>
        </w:tc>
      </w:tr>
      <w:tr w:rsidR="006072E2" w:rsidTr="00FE5E57">
        <w:tc>
          <w:tcPr>
            <w:tcW w:w="9019" w:type="dxa"/>
          </w:tcPr>
          <w:p w:rsidR="006072E2" w:rsidRDefault="006072E2" w:rsidP="00FE5E57">
            <w:pPr>
              <w:rPr>
                <w:noProof/>
              </w:rPr>
            </w:pPr>
            <w:r>
              <w:rPr>
                <w:noProof/>
              </w:rPr>
              <w:lastRenderedPageBreak/>
              <w:drawing>
                <wp:inline distT="0" distB="0" distL="0" distR="0">
                  <wp:extent cx="5724525" cy="321945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6072E2" w:rsidTr="00FE5E57">
        <w:tc>
          <w:tcPr>
            <w:tcW w:w="9019" w:type="dxa"/>
          </w:tcPr>
          <w:p w:rsidR="006072E2" w:rsidRDefault="006072E2" w:rsidP="00FE5E57">
            <w:pPr>
              <w:rPr>
                <w:noProof/>
              </w:rPr>
            </w:pPr>
            <w:r>
              <w:rPr>
                <w:noProof/>
              </w:rPr>
              <w:drawing>
                <wp:inline distT="0" distB="0" distL="0" distR="0">
                  <wp:extent cx="5724525" cy="321945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6072E2" w:rsidTr="00FE5E57">
        <w:tc>
          <w:tcPr>
            <w:tcW w:w="9019" w:type="dxa"/>
          </w:tcPr>
          <w:p w:rsidR="006072E2" w:rsidRDefault="006072E2" w:rsidP="00FE5E57">
            <w:pPr>
              <w:rPr>
                <w:noProof/>
              </w:rPr>
            </w:pPr>
            <w:r>
              <w:rPr>
                <w:noProof/>
              </w:rPr>
              <w:lastRenderedPageBreak/>
              <w:drawing>
                <wp:inline distT="0" distB="0" distL="0" distR="0">
                  <wp:extent cx="5724525" cy="321945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6072E2" w:rsidTr="00FE5E57">
        <w:tc>
          <w:tcPr>
            <w:tcW w:w="9019" w:type="dxa"/>
          </w:tcPr>
          <w:p w:rsidR="006072E2" w:rsidRDefault="006072E2" w:rsidP="00FE5E57">
            <w:pPr>
              <w:rPr>
                <w:noProof/>
              </w:rPr>
            </w:pPr>
            <w:r>
              <w:rPr>
                <w:noProof/>
              </w:rPr>
              <w:drawing>
                <wp:inline distT="0" distB="0" distL="0" distR="0">
                  <wp:extent cx="5724525" cy="32194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6072E2" w:rsidTr="00FE5E57">
        <w:tc>
          <w:tcPr>
            <w:tcW w:w="9019" w:type="dxa"/>
          </w:tcPr>
          <w:p w:rsidR="006072E2" w:rsidRDefault="006072E2" w:rsidP="00FE5E57">
            <w:pPr>
              <w:rPr>
                <w:noProof/>
              </w:rPr>
            </w:pPr>
          </w:p>
        </w:tc>
      </w:tr>
      <w:tr w:rsidR="006072E2" w:rsidTr="00FE5E57">
        <w:tc>
          <w:tcPr>
            <w:tcW w:w="9019" w:type="dxa"/>
          </w:tcPr>
          <w:p w:rsidR="006072E2" w:rsidRDefault="006072E2" w:rsidP="00FE5E57">
            <w:pPr>
              <w:rPr>
                <w:noProof/>
              </w:rPr>
            </w:pPr>
          </w:p>
        </w:tc>
      </w:tr>
      <w:tr w:rsidR="006072E2" w:rsidTr="00FE5E57">
        <w:tc>
          <w:tcPr>
            <w:tcW w:w="9019" w:type="dxa"/>
          </w:tcPr>
          <w:p w:rsidR="006072E2" w:rsidRDefault="006072E2" w:rsidP="00FE5E57">
            <w:pPr>
              <w:rPr>
                <w:noProof/>
              </w:rPr>
            </w:pPr>
          </w:p>
        </w:tc>
      </w:tr>
      <w:tr w:rsidR="006072E2" w:rsidTr="00FE5E57">
        <w:tc>
          <w:tcPr>
            <w:tcW w:w="9019" w:type="dxa"/>
          </w:tcPr>
          <w:p w:rsidR="006072E2" w:rsidRDefault="006072E2" w:rsidP="00FE5E57">
            <w:pPr>
              <w:rPr>
                <w:noProof/>
              </w:rPr>
            </w:pPr>
          </w:p>
        </w:tc>
      </w:tr>
      <w:tr w:rsidR="0003663F" w:rsidTr="00FE5E57">
        <w:tc>
          <w:tcPr>
            <w:tcW w:w="9019" w:type="dxa"/>
          </w:tcPr>
          <w:p w:rsidR="0003663F" w:rsidRDefault="0003663F" w:rsidP="00FE5E57">
            <w:pPr>
              <w:rPr>
                <w:noProof/>
              </w:rPr>
            </w:pPr>
          </w:p>
        </w:tc>
      </w:tr>
      <w:tr w:rsidR="0003663F" w:rsidTr="00FE5E57">
        <w:tc>
          <w:tcPr>
            <w:tcW w:w="9019" w:type="dxa"/>
          </w:tcPr>
          <w:p w:rsidR="0003663F" w:rsidRDefault="0003663F" w:rsidP="00FE5E57">
            <w:pPr>
              <w:rPr>
                <w:noProof/>
              </w:rPr>
            </w:pPr>
          </w:p>
        </w:tc>
      </w:tr>
    </w:tbl>
    <w:p w:rsidR="0003663F" w:rsidRDefault="0003663F" w:rsidP="0003663F"/>
    <w:p w:rsidR="0003663F" w:rsidRPr="00440F15" w:rsidRDefault="0003663F" w:rsidP="0003663F">
      <w:pPr>
        <w:pStyle w:val="Heading4"/>
      </w:pPr>
      <w:r>
        <w:t>Log Nomor Kolektif</w:t>
      </w:r>
    </w:p>
    <w:p w:rsidR="0003663F" w:rsidRPr="00781396" w:rsidRDefault="0003663F" w:rsidP="0003663F">
      <w:pPr>
        <w:pStyle w:val="Heading5"/>
      </w:pPr>
      <w:r>
        <w:t>Log Audit Trial</w:t>
      </w:r>
    </w:p>
    <w:tbl>
      <w:tblPr>
        <w:tblStyle w:val="TableGrid"/>
        <w:tblW w:w="0" w:type="auto"/>
        <w:tblLook w:val="04A0"/>
      </w:tblPr>
      <w:tblGrid>
        <w:gridCol w:w="9019"/>
      </w:tblGrid>
      <w:tr w:rsidR="0003663F" w:rsidTr="00FE5E57">
        <w:tc>
          <w:tcPr>
            <w:tcW w:w="9019" w:type="dxa"/>
          </w:tcPr>
          <w:p w:rsidR="0003663F" w:rsidRDefault="0003663F" w:rsidP="00FE5E57">
            <w:pPr>
              <w:rPr>
                <w:sz w:val="18"/>
              </w:rPr>
            </w:pPr>
          </w:p>
          <w:p w:rsidR="0003663F" w:rsidRPr="000053A9" w:rsidRDefault="0003663F"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03663F" w:rsidRPr="00781396" w:rsidRDefault="0003663F" w:rsidP="0003663F">
      <w:pPr>
        <w:pStyle w:val="Heading5"/>
      </w:pPr>
      <w:r>
        <w:lastRenderedPageBreak/>
        <w:t>Log DPLK</w:t>
      </w:r>
    </w:p>
    <w:tbl>
      <w:tblPr>
        <w:tblStyle w:val="TableGrid"/>
        <w:tblW w:w="0" w:type="auto"/>
        <w:tblLook w:val="04A0"/>
      </w:tblPr>
      <w:tblGrid>
        <w:gridCol w:w="9019"/>
      </w:tblGrid>
      <w:tr w:rsidR="0003663F" w:rsidTr="00FE5E57">
        <w:tc>
          <w:tcPr>
            <w:tcW w:w="9019" w:type="dxa"/>
          </w:tcPr>
          <w:p w:rsidR="0003663F" w:rsidRPr="000826D7" w:rsidRDefault="0003663F" w:rsidP="00FE5E57">
            <w:pPr>
              <w:rPr>
                <w:sz w:val="18"/>
              </w:rPr>
            </w:pPr>
          </w:p>
        </w:tc>
      </w:tr>
    </w:tbl>
    <w:p w:rsidR="0003663F" w:rsidRPr="00781396" w:rsidRDefault="0003663F" w:rsidP="0003663F">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03663F" w:rsidTr="00FE5E57">
        <w:tc>
          <w:tcPr>
            <w:tcW w:w="9019" w:type="dxa"/>
          </w:tcPr>
          <w:p w:rsidR="0003663F" w:rsidRPr="000826D7" w:rsidRDefault="0003663F" w:rsidP="00FE5E57">
            <w:pPr>
              <w:rPr>
                <w:sz w:val="18"/>
              </w:rPr>
            </w:pPr>
          </w:p>
        </w:tc>
      </w:tr>
    </w:tbl>
    <w:p w:rsidR="0003663F" w:rsidRPr="00734C3C" w:rsidRDefault="0003663F" w:rsidP="0003663F">
      <w:pPr>
        <w:pStyle w:val="Heading4"/>
      </w:pPr>
      <w:r>
        <w:t>Log Verifikasi</w:t>
      </w:r>
    </w:p>
    <w:p w:rsidR="0003663F" w:rsidRPr="00781396" w:rsidRDefault="0003663F" w:rsidP="0003663F">
      <w:pPr>
        <w:pStyle w:val="Heading5"/>
      </w:pPr>
      <w:r>
        <w:t>Log Audit Trial</w:t>
      </w:r>
    </w:p>
    <w:tbl>
      <w:tblPr>
        <w:tblStyle w:val="TableGrid"/>
        <w:tblW w:w="0" w:type="auto"/>
        <w:tblLook w:val="04A0"/>
      </w:tblPr>
      <w:tblGrid>
        <w:gridCol w:w="9019"/>
      </w:tblGrid>
      <w:tr w:rsidR="0003663F" w:rsidTr="00FE5E57">
        <w:tc>
          <w:tcPr>
            <w:tcW w:w="9019" w:type="dxa"/>
          </w:tcPr>
          <w:p w:rsidR="0003663F" w:rsidRDefault="0003663F" w:rsidP="00FE5E57">
            <w:pPr>
              <w:rPr>
                <w:sz w:val="18"/>
              </w:rPr>
            </w:pPr>
          </w:p>
          <w:p w:rsidR="0003663F" w:rsidRPr="000053A9" w:rsidRDefault="0003663F"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03663F" w:rsidRPr="00781396" w:rsidRDefault="0003663F" w:rsidP="0003663F">
      <w:pPr>
        <w:pStyle w:val="Heading5"/>
      </w:pPr>
      <w:r>
        <w:t>Log DPLK</w:t>
      </w:r>
    </w:p>
    <w:tbl>
      <w:tblPr>
        <w:tblStyle w:val="TableGrid"/>
        <w:tblW w:w="0" w:type="auto"/>
        <w:tblLook w:val="04A0"/>
      </w:tblPr>
      <w:tblGrid>
        <w:gridCol w:w="9019"/>
      </w:tblGrid>
      <w:tr w:rsidR="0003663F" w:rsidTr="00FE5E57">
        <w:tc>
          <w:tcPr>
            <w:tcW w:w="9019" w:type="dxa"/>
          </w:tcPr>
          <w:p w:rsidR="0003663F" w:rsidRPr="000826D7" w:rsidRDefault="0003663F" w:rsidP="00FE5E57">
            <w:pPr>
              <w:rPr>
                <w:sz w:val="18"/>
              </w:rPr>
            </w:pPr>
          </w:p>
        </w:tc>
      </w:tr>
    </w:tbl>
    <w:p w:rsidR="0003663F" w:rsidRPr="00781396" w:rsidRDefault="0003663F" w:rsidP="0003663F">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03663F" w:rsidTr="00FE5E57">
        <w:tc>
          <w:tcPr>
            <w:tcW w:w="9019" w:type="dxa"/>
          </w:tcPr>
          <w:p w:rsidR="0003663F" w:rsidRPr="000826D7" w:rsidRDefault="0003663F" w:rsidP="00FE5E57">
            <w:pPr>
              <w:rPr>
                <w:sz w:val="18"/>
              </w:rPr>
            </w:pPr>
          </w:p>
        </w:tc>
      </w:tr>
    </w:tbl>
    <w:p w:rsidR="005F0BD8" w:rsidRDefault="005F0BD8" w:rsidP="005F0BD8"/>
    <w:p w:rsidR="005F0BD8" w:rsidRDefault="005F0BD8" w:rsidP="005F0BD8"/>
    <w:p w:rsidR="005F0BD8" w:rsidRDefault="005F0BD8">
      <w:r>
        <w:br w:type="page"/>
      </w:r>
    </w:p>
    <w:p w:rsidR="005F0BD8" w:rsidRDefault="005F0BD8" w:rsidP="005F0BD8">
      <w:pPr>
        <w:pStyle w:val="Heading2"/>
      </w:pPr>
      <w:r>
        <w:lastRenderedPageBreak/>
        <w:t>Test Case – 0</w:t>
      </w:r>
      <w:r w:rsidR="00493D9C">
        <w:t>2</w:t>
      </w:r>
      <w:r>
        <w:t xml:space="preserve"> – </w:t>
      </w:r>
    </w:p>
    <w:p w:rsidR="005F0BD8" w:rsidRDefault="005F0BD8" w:rsidP="005F0BD8">
      <w:pPr>
        <w:pStyle w:val="Heading3"/>
      </w:pPr>
      <w:r>
        <w:t>Preparations</w:t>
      </w:r>
    </w:p>
    <w:tbl>
      <w:tblPr>
        <w:tblStyle w:val="TableGrid"/>
        <w:tblW w:w="0" w:type="auto"/>
        <w:tblLook w:val="04A0"/>
      </w:tblPr>
      <w:tblGrid>
        <w:gridCol w:w="9245"/>
      </w:tblGrid>
      <w:tr w:rsidR="005F0BD8" w:rsidTr="00FE5E57">
        <w:tc>
          <w:tcPr>
            <w:tcW w:w="9245" w:type="dxa"/>
          </w:tcPr>
          <w:p w:rsidR="005F0BD8" w:rsidRPr="00B23770" w:rsidRDefault="005F0BD8" w:rsidP="00FE5E57">
            <w:pPr>
              <w:rPr>
                <w:sz w:val="18"/>
                <w:szCs w:val="18"/>
              </w:rPr>
            </w:pPr>
          </w:p>
        </w:tc>
      </w:tr>
    </w:tbl>
    <w:p w:rsidR="005F0BD8" w:rsidRDefault="005F0BD8" w:rsidP="005F0BD8">
      <w:pPr>
        <w:pStyle w:val="Heading3"/>
      </w:pPr>
      <w:r>
        <w:t>Exit Acceptance Criteria</w:t>
      </w:r>
    </w:p>
    <w:tbl>
      <w:tblPr>
        <w:tblStyle w:val="TableGrid"/>
        <w:tblW w:w="0" w:type="auto"/>
        <w:tblLook w:val="04A0"/>
      </w:tblPr>
      <w:tblGrid>
        <w:gridCol w:w="9245"/>
      </w:tblGrid>
      <w:tr w:rsidR="005F0BD8" w:rsidTr="00FE5E57">
        <w:tc>
          <w:tcPr>
            <w:tcW w:w="9245" w:type="dxa"/>
          </w:tcPr>
          <w:p w:rsidR="005F0BD8" w:rsidRPr="00B23770" w:rsidRDefault="005F0BD8" w:rsidP="00FE5E57">
            <w:pPr>
              <w:rPr>
                <w:i/>
                <w:sz w:val="18"/>
                <w:szCs w:val="18"/>
              </w:rPr>
            </w:pPr>
          </w:p>
        </w:tc>
      </w:tr>
    </w:tbl>
    <w:p w:rsidR="005F0BD8" w:rsidRDefault="005F0BD8" w:rsidP="005F0BD8">
      <w:pPr>
        <w:pStyle w:val="Heading3"/>
      </w:pPr>
      <w:r>
        <w:t>Procedure</w:t>
      </w:r>
    </w:p>
    <w:tbl>
      <w:tblPr>
        <w:tblStyle w:val="TableGrid"/>
        <w:tblW w:w="0" w:type="auto"/>
        <w:tblLook w:val="04A0"/>
      </w:tblPr>
      <w:tblGrid>
        <w:gridCol w:w="9245"/>
      </w:tblGrid>
      <w:tr w:rsidR="005F0BD8" w:rsidTr="00FE5E57">
        <w:tc>
          <w:tcPr>
            <w:tcW w:w="9245" w:type="dxa"/>
          </w:tcPr>
          <w:p w:rsidR="005F0BD8" w:rsidRPr="00CD6D06" w:rsidRDefault="005F0BD8" w:rsidP="00FE5E57">
            <w:pPr>
              <w:rPr>
                <w:sz w:val="18"/>
              </w:rPr>
            </w:pPr>
          </w:p>
        </w:tc>
      </w:tr>
    </w:tbl>
    <w:p w:rsidR="005F0BD8" w:rsidRDefault="005F0BD8" w:rsidP="005F0BD8">
      <w:pPr>
        <w:pStyle w:val="Heading3"/>
      </w:pPr>
      <w:r>
        <w:t>Output</w:t>
      </w:r>
    </w:p>
    <w:p w:rsidR="005F0BD8" w:rsidRDefault="005F0BD8" w:rsidP="005F0BD8">
      <w:pPr>
        <w:pStyle w:val="Heading4"/>
      </w:pPr>
      <w:r>
        <w:t>Screen DPLK</w:t>
      </w:r>
    </w:p>
    <w:p w:rsidR="005F0BD8" w:rsidRPr="00F92C86" w:rsidRDefault="005F0BD8" w:rsidP="005F0BD8">
      <w:pPr>
        <w:pStyle w:val="Heading5"/>
      </w:pPr>
      <w:r>
        <w:t>Screen Nomor Kolektif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7633FE" w:rsidTr="00FE5E57">
        <w:tc>
          <w:tcPr>
            <w:tcW w:w="9019" w:type="dxa"/>
          </w:tcPr>
          <w:p w:rsidR="007633FE" w:rsidRDefault="007633FE" w:rsidP="00FE5E57">
            <w:pPr>
              <w:rPr>
                <w:noProof/>
              </w:rPr>
            </w:pPr>
          </w:p>
        </w:tc>
      </w:tr>
      <w:tr w:rsidR="007633FE" w:rsidTr="00FE5E57">
        <w:tc>
          <w:tcPr>
            <w:tcW w:w="9019" w:type="dxa"/>
          </w:tcPr>
          <w:p w:rsidR="007633FE" w:rsidRDefault="007633FE" w:rsidP="00FE5E57">
            <w:pPr>
              <w:rPr>
                <w:noProof/>
              </w:rPr>
            </w:pPr>
          </w:p>
        </w:tc>
      </w:tr>
      <w:tr w:rsidR="007633FE" w:rsidTr="00FE5E57">
        <w:tc>
          <w:tcPr>
            <w:tcW w:w="9019" w:type="dxa"/>
          </w:tcPr>
          <w:p w:rsidR="007633FE" w:rsidRDefault="007633FE" w:rsidP="00FE5E57">
            <w:pPr>
              <w:rPr>
                <w:noProof/>
              </w:rPr>
            </w:pPr>
          </w:p>
        </w:tc>
      </w:tr>
    </w:tbl>
    <w:p w:rsidR="005F0BD8" w:rsidRPr="00F92C86" w:rsidRDefault="005F0BD8" w:rsidP="005F0BD8">
      <w:pPr>
        <w:pStyle w:val="Heading5"/>
      </w:pPr>
      <w:r>
        <w:t>Screen Verifikasi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AE180C" w:rsidTr="00FE5E57">
        <w:tc>
          <w:tcPr>
            <w:tcW w:w="9019" w:type="dxa"/>
          </w:tcPr>
          <w:p w:rsidR="00AE180C" w:rsidRDefault="00AE180C" w:rsidP="00FE5E57">
            <w:pPr>
              <w:rPr>
                <w:noProof/>
              </w:rPr>
            </w:pPr>
          </w:p>
        </w:tc>
      </w:tr>
      <w:tr w:rsidR="007633FE" w:rsidTr="00FE5E57">
        <w:tc>
          <w:tcPr>
            <w:tcW w:w="9019" w:type="dxa"/>
          </w:tcPr>
          <w:p w:rsidR="007633FE" w:rsidRDefault="007633FE" w:rsidP="00FE5E57">
            <w:pPr>
              <w:rPr>
                <w:noProof/>
              </w:rPr>
            </w:pPr>
          </w:p>
        </w:tc>
      </w:tr>
      <w:tr w:rsidR="00AE180C" w:rsidTr="00FE5E57">
        <w:tc>
          <w:tcPr>
            <w:tcW w:w="9019" w:type="dxa"/>
          </w:tcPr>
          <w:p w:rsidR="00AE180C" w:rsidRDefault="00AE180C" w:rsidP="00FE5E57">
            <w:pPr>
              <w:rPr>
                <w:noProof/>
              </w:rPr>
            </w:pPr>
          </w:p>
        </w:tc>
      </w:tr>
      <w:tr w:rsidR="00AE180C" w:rsidTr="00FE5E57">
        <w:tc>
          <w:tcPr>
            <w:tcW w:w="9019" w:type="dxa"/>
          </w:tcPr>
          <w:p w:rsidR="00AE180C" w:rsidRDefault="00AE180C" w:rsidP="00FE5E57">
            <w:pPr>
              <w:rPr>
                <w:noProof/>
              </w:rPr>
            </w:pPr>
          </w:p>
        </w:tc>
      </w:tr>
      <w:tr w:rsidR="00AE180C" w:rsidTr="00FE5E57">
        <w:tc>
          <w:tcPr>
            <w:tcW w:w="9019" w:type="dxa"/>
          </w:tcPr>
          <w:p w:rsidR="00AE180C" w:rsidRDefault="00AE180C" w:rsidP="00FE5E57">
            <w:pPr>
              <w:rPr>
                <w:noProof/>
              </w:rPr>
            </w:pPr>
          </w:p>
        </w:tc>
      </w:tr>
      <w:tr w:rsidR="00AE180C" w:rsidTr="00FE5E57">
        <w:tc>
          <w:tcPr>
            <w:tcW w:w="9019" w:type="dxa"/>
          </w:tcPr>
          <w:p w:rsidR="00AE180C" w:rsidRDefault="00AE180C" w:rsidP="00FE5E57">
            <w:pPr>
              <w:rPr>
                <w:noProof/>
              </w:rPr>
            </w:pPr>
          </w:p>
        </w:tc>
      </w:tr>
    </w:tbl>
    <w:p w:rsidR="005F0BD8" w:rsidRDefault="005F0BD8" w:rsidP="005F0BD8"/>
    <w:p w:rsidR="005F0BD8" w:rsidRPr="00440F15" w:rsidRDefault="005F0BD8" w:rsidP="005F0BD8">
      <w:pPr>
        <w:pStyle w:val="Heading4"/>
      </w:pPr>
      <w:r>
        <w:t>Log Nomor Kolektif</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34C3C" w:rsidRDefault="005F0BD8" w:rsidP="005F0BD8">
      <w:pPr>
        <w:pStyle w:val="Heading4"/>
      </w:pPr>
      <w:r>
        <w:t>Log Verifikasi</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lastRenderedPageBreak/>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Default="005F0BD8" w:rsidP="005F0BD8">
      <w:pPr>
        <w:pStyle w:val="Heading4"/>
      </w:pPr>
    </w:p>
    <w:p w:rsidR="005F0BD8" w:rsidRDefault="005F0BD8" w:rsidP="005F0BD8">
      <w:pPr>
        <w:pStyle w:val="Heading2"/>
      </w:pPr>
      <w:r>
        <w:t>Test Case – 0</w:t>
      </w:r>
      <w:r w:rsidR="00330E1A">
        <w:t>3</w:t>
      </w:r>
      <w:r>
        <w:t xml:space="preserve"> – </w:t>
      </w:r>
    </w:p>
    <w:p w:rsidR="005F0BD8" w:rsidRDefault="005F0BD8" w:rsidP="005F0BD8">
      <w:pPr>
        <w:pStyle w:val="Heading3"/>
      </w:pPr>
      <w:r>
        <w:t>Preparations</w:t>
      </w:r>
    </w:p>
    <w:tbl>
      <w:tblPr>
        <w:tblStyle w:val="TableGrid"/>
        <w:tblW w:w="0" w:type="auto"/>
        <w:tblLook w:val="04A0"/>
      </w:tblPr>
      <w:tblGrid>
        <w:gridCol w:w="9245"/>
      </w:tblGrid>
      <w:tr w:rsidR="005F0BD8" w:rsidTr="00FE5E57">
        <w:tc>
          <w:tcPr>
            <w:tcW w:w="9245" w:type="dxa"/>
          </w:tcPr>
          <w:p w:rsidR="005F0BD8" w:rsidRPr="00B23770" w:rsidRDefault="005F0BD8" w:rsidP="00FE5E57">
            <w:pPr>
              <w:rPr>
                <w:sz w:val="18"/>
                <w:szCs w:val="18"/>
              </w:rPr>
            </w:pPr>
          </w:p>
        </w:tc>
      </w:tr>
    </w:tbl>
    <w:p w:rsidR="005F0BD8" w:rsidRDefault="005F0BD8" w:rsidP="005F0BD8">
      <w:pPr>
        <w:pStyle w:val="Heading3"/>
      </w:pPr>
      <w:r>
        <w:t>Exit Acceptance Criteria</w:t>
      </w:r>
    </w:p>
    <w:tbl>
      <w:tblPr>
        <w:tblStyle w:val="TableGrid"/>
        <w:tblW w:w="0" w:type="auto"/>
        <w:tblLook w:val="04A0"/>
      </w:tblPr>
      <w:tblGrid>
        <w:gridCol w:w="9245"/>
      </w:tblGrid>
      <w:tr w:rsidR="005F0BD8" w:rsidTr="00FE5E57">
        <w:tc>
          <w:tcPr>
            <w:tcW w:w="9245" w:type="dxa"/>
          </w:tcPr>
          <w:p w:rsidR="005F0BD8" w:rsidRPr="00B23770" w:rsidRDefault="005F0BD8" w:rsidP="00FE5E57">
            <w:pPr>
              <w:rPr>
                <w:i/>
                <w:sz w:val="18"/>
                <w:szCs w:val="18"/>
              </w:rPr>
            </w:pPr>
          </w:p>
        </w:tc>
      </w:tr>
    </w:tbl>
    <w:p w:rsidR="005F0BD8" w:rsidRDefault="005F0BD8" w:rsidP="005F0BD8">
      <w:pPr>
        <w:pStyle w:val="Heading3"/>
      </w:pPr>
      <w:r>
        <w:t>Procedure</w:t>
      </w:r>
    </w:p>
    <w:tbl>
      <w:tblPr>
        <w:tblStyle w:val="TableGrid"/>
        <w:tblW w:w="0" w:type="auto"/>
        <w:tblLook w:val="04A0"/>
      </w:tblPr>
      <w:tblGrid>
        <w:gridCol w:w="9245"/>
      </w:tblGrid>
      <w:tr w:rsidR="005F0BD8" w:rsidTr="00FE5E57">
        <w:tc>
          <w:tcPr>
            <w:tcW w:w="9245" w:type="dxa"/>
          </w:tcPr>
          <w:p w:rsidR="005F0BD8" w:rsidRPr="00CD6D06" w:rsidRDefault="005F0BD8" w:rsidP="00FE5E57">
            <w:pPr>
              <w:rPr>
                <w:sz w:val="18"/>
              </w:rPr>
            </w:pPr>
          </w:p>
        </w:tc>
      </w:tr>
    </w:tbl>
    <w:p w:rsidR="005F0BD8" w:rsidRDefault="005F0BD8" w:rsidP="005F0BD8">
      <w:pPr>
        <w:pStyle w:val="Heading3"/>
      </w:pPr>
      <w:r>
        <w:t>Output</w:t>
      </w:r>
    </w:p>
    <w:p w:rsidR="005F0BD8" w:rsidRDefault="005F0BD8" w:rsidP="005F0BD8">
      <w:pPr>
        <w:pStyle w:val="Heading4"/>
      </w:pPr>
      <w:r>
        <w:t>Screen DPLK</w:t>
      </w:r>
    </w:p>
    <w:p w:rsidR="005F0BD8" w:rsidRPr="00F92C86" w:rsidRDefault="005F0BD8" w:rsidP="005F0BD8">
      <w:pPr>
        <w:pStyle w:val="Heading5"/>
      </w:pPr>
      <w:r>
        <w:t>Screen Nomor Kolektif DPLK</w:t>
      </w:r>
    </w:p>
    <w:tbl>
      <w:tblPr>
        <w:tblStyle w:val="TableGrid"/>
        <w:tblW w:w="0" w:type="auto"/>
        <w:tblLook w:val="04A0"/>
      </w:tblPr>
      <w:tblGrid>
        <w:gridCol w:w="9019"/>
      </w:tblGrid>
      <w:tr w:rsidR="005F0BD8" w:rsidTr="00FE5E57">
        <w:tc>
          <w:tcPr>
            <w:tcW w:w="9019" w:type="dxa"/>
          </w:tcPr>
          <w:p w:rsidR="007633FE" w:rsidRPr="000826D7" w:rsidRDefault="007633FE" w:rsidP="00FE5E57">
            <w:pPr>
              <w:rPr>
                <w:sz w:val="18"/>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7633FE" w:rsidTr="00FE5E57">
        <w:tc>
          <w:tcPr>
            <w:tcW w:w="9019" w:type="dxa"/>
          </w:tcPr>
          <w:p w:rsidR="007633FE" w:rsidRDefault="007633FE" w:rsidP="00FE5E57">
            <w:pPr>
              <w:rPr>
                <w:noProof/>
              </w:rPr>
            </w:pPr>
          </w:p>
        </w:tc>
      </w:tr>
      <w:tr w:rsidR="007633FE" w:rsidTr="00FE5E57">
        <w:tc>
          <w:tcPr>
            <w:tcW w:w="9019" w:type="dxa"/>
          </w:tcPr>
          <w:p w:rsidR="007633FE" w:rsidRDefault="007633FE" w:rsidP="00FE5E57">
            <w:pPr>
              <w:rPr>
                <w:noProof/>
              </w:rPr>
            </w:pPr>
          </w:p>
        </w:tc>
      </w:tr>
      <w:tr w:rsidR="00AE180C" w:rsidTr="00FE5E57">
        <w:tc>
          <w:tcPr>
            <w:tcW w:w="9019" w:type="dxa"/>
          </w:tcPr>
          <w:p w:rsidR="00AE180C" w:rsidRDefault="00AE180C" w:rsidP="00FE5E57">
            <w:pPr>
              <w:rPr>
                <w:noProof/>
              </w:rPr>
            </w:pPr>
          </w:p>
        </w:tc>
      </w:tr>
    </w:tbl>
    <w:p w:rsidR="005F0BD8" w:rsidRPr="00F92C86" w:rsidRDefault="005F0BD8" w:rsidP="005F0BD8">
      <w:pPr>
        <w:pStyle w:val="Heading5"/>
      </w:pPr>
      <w:r>
        <w:t>Screen Verifikasi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AE180C" w:rsidTr="00FE5E57">
        <w:tc>
          <w:tcPr>
            <w:tcW w:w="9019" w:type="dxa"/>
          </w:tcPr>
          <w:p w:rsidR="00AE180C" w:rsidRPr="000826D7" w:rsidRDefault="00AE180C" w:rsidP="00FE5E57">
            <w:pPr>
              <w:rPr>
                <w:sz w:val="18"/>
              </w:rPr>
            </w:pPr>
          </w:p>
        </w:tc>
      </w:tr>
      <w:tr w:rsidR="00AE180C" w:rsidTr="00FE5E57">
        <w:tc>
          <w:tcPr>
            <w:tcW w:w="9019" w:type="dxa"/>
          </w:tcPr>
          <w:p w:rsidR="00AE180C" w:rsidRPr="000826D7" w:rsidRDefault="00AE180C" w:rsidP="00FE5E57">
            <w:pPr>
              <w:rPr>
                <w:sz w:val="18"/>
              </w:rPr>
            </w:pPr>
          </w:p>
        </w:tc>
      </w:tr>
      <w:tr w:rsidR="00AE180C" w:rsidTr="00FE5E57">
        <w:tc>
          <w:tcPr>
            <w:tcW w:w="9019" w:type="dxa"/>
          </w:tcPr>
          <w:p w:rsidR="00AE180C" w:rsidRPr="000826D7" w:rsidRDefault="00AE180C" w:rsidP="00FE5E57">
            <w:pPr>
              <w:rPr>
                <w:sz w:val="18"/>
              </w:rPr>
            </w:pPr>
          </w:p>
        </w:tc>
      </w:tr>
      <w:tr w:rsidR="00AE180C" w:rsidTr="00FE5E57">
        <w:tc>
          <w:tcPr>
            <w:tcW w:w="9019" w:type="dxa"/>
          </w:tcPr>
          <w:p w:rsidR="00AE180C" w:rsidRPr="000826D7" w:rsidRDefault="00AE180C" w:rsidP="00FE5E57">
            <w:pPr>
              <w:rPr>
                <w:sz w:val="18"/>
              </w:rPr>
            </w:pPr>
          </w:p>
        </w:tc>
      </w:tr>
      <w:tr w:rsidR="00472131" w:rsidTr="00FE5E57">
        <w:tc>
          <w:tcPr>
            <w:tcW w:w="9019" w:type="dxa"/>
          </w:tcPr>
          <w:p w:rsidR="00472131" w:rsidRDefault="00472131" w:rsidP="00FE5E57">
            <w:pPr>
              <w:rPr>
                <w:noProof/>
              </w:rPr>
            </w:pPr>
          </w:p>
        </w:tc>
      </w:tr>
      <w:tr w:rsidR="00472131" w:rsidTr="00FE5E57">
        <w:tc>
          <w:tcPr>
            <w:tcW w:w="9019" w:type="dxa"/>
          </w:tcPr>
          <w:p w:rsidR="00472131" w:rsidRDefault="00472131" w:rsidP="00FE5E57">
            <w:pPr>
              <w:rPr>
                <w:noProof/>
              </w:rPr>
            </w:pPr>
          </w:p>
        </w:tc>
      </w:tr>
      <w:tr w:rsidR="00472131" w:rsidTr="00FE5E57">
        <w:tc>
          <w:tcPr>
            <w:tcW w:w="9019" w:type="dxa"/>
          </w:tcPr>
          <w:p w:rsidR="00472131" w:rsidRDefault="00472131" w:rsidP="00FE5E57">
            <w:pPr>
              <w:rPr>
                <w:noProof/>
              </w:rPr>
            </w:pPr>
          </w:p>
        </w:tc>
      </w:tr>
      <w:tr w:rsidR="00472131" w:rsidTr="00FE5E57">
        <w:tc>
          <w:tcPr>
            <w:tcW w:w="9019" w:type="dxa"/>
          </w:tcPr>
          <w:p w:rsidR="00472131" w:rsidRDefault="00472131" w:rsidP="00FE5E57">
            <w:pPr>
              <w:rPr>
                <w:noProof/>
              </w:rPr>
            </w:pPr>
          </w:p>
        </w:tc>
      </w:tr>
    </w:tbl>
    <w:p w:rsidR="005F0BD8" w:rsidRDefault="005F0BD8" w:rsidP="005F0BD8"/>
    <w:p w:rsidR="005F0BD8" w:rsidRPr="00440F15" w:rsidRDefault="005F0BD8" w:rsidP="005F0BD8">
      <w:pPr>
        <w:pStyle w:val="Heading4"/>
      </w:pPr>
      <w:r>
        <w:t>Log Nomor Kolektif</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34C3C" w:rsidRDefault="005F0BD8" w:rsidP="005F0BD8">
      <w:pPr>
        <w:pStyle w:val="Heading4"/>
      </w:pPr>
      <w:r>
        <w:t>Log Verifikasi</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lastRenderedPageBreak/>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Default="005F0BD8" w:rsidP="005F0BD8">
      <w:pPr>
        <w:pStyle w:val="Heading4"/>
      </w:pPr>
    </w:p>
    <w:p w:rsidR="005F0BD8" w:rsidRDefault="00FE5E57" w:rsidP="005F0BD8">
      <w:pPr>
        <w:pStyle w:val="Heading2"/>
      </w:pPr>
      <w:r>
        <w:t>Test Case – 04</w:t>
      </w:r>
      <w:r w:rsidR="005F0BD8">
        <w:t xml:space="preserve"> –</w:t>
      </w:r>
    </w:p>
    <w:p w:rsidR="005F0BD8" w:rsidRDefault="005F0BD8" w:rsidP="005F0BD8">
      <w:pPr>
        <w:pStyle w:val="Heading3"/>
      </w:pPr>
      <w:r>
        <w:t>Preparations</w:t>
      </w:r>
    </w:p>
    <w:tbl>
      <w:tblPr>
        <w:tblStyle w:val="TableGrid"/>
        <w:tblW w:w="0" w:type="auto"/>
        <w:tblLook w:val="04A0"/>
      </w:tblPr>
      <w:tblGrid>
        <w:gridCol w:w="9245"/>
      </w:tblGrid>
      <w:tr w:rsidR="005F0BD8" w:rsidTr="00FE5E57">
        <w:tc>
          <w:tcPr>
            <w:tcW w:w="9245" w:type="dxa"/>
          </w:tcPr>
          <w:p w:rsidR="005F0BD8" w:rsidRPr="00B23770" w:rsidRDefault="005F0BD8" w:rsidP="00FE5E57">
            <w:pPr>
              <w:rPr>
                <w:sz w:val="18"/>
                <w:szCs w:val="18"/>
              </w:rPr>
            </w:pPr>
          </w:p>
        </w:tc>
      </w:tr>
    </w:tbl>
    <w:p w:rsidR="005F0BD8" w:rsidRDefault="005F0BD8" w:rsidP="005F0BD8">
      <w:pPr>
        <w:pStyle w:val="Heading3"/>
      </w:pPr>
      <w:r>
        <w:t>Exit Acceptance Criteria</w:t>
      </w:r>
    </w:p>
    <w:tbl>
      <w:tblPr>
        <w:tblStyle w:val="TableGrid"/>
        <w:tblW w:w="0" w:type="auto"/>
        <w:tblLook w:val="04A0"/>
      </w:tblPr>
      <w:tblGrid>
        <w:gridCol w:w="9245"/>
      </w:tblGrid>
      <w:tr w:rsidR="005F0BD8" w:rsidTr="00FE5E57">
        <w:tc>
          <w:tcPr>
            <w:tcW w:w="9245" w:type="dxa"/>
          </w:tcPr>
          <w:p w:rsidR="005F0BD8" w:rsidRPr="00B23770" w:rsidRDefault="005F0BD8" w:rsidP="00FE5E57">
            <w:pPr>
              <w:rPr>
                <w:i/>
                <w:sz w:val="18"/>
                <w:szCs w:val="18"/>
              </w:rPr>
            </w:pPr>
          </w:p>
        </w:tc>
      </w:tr>
    </w:tbl>
    <w:p w:rsidR="005F0BD8" w:rsidRDefault="005F0BD8" w:rsidP="005F0BD8">
      <w:pPr>
        <w:pStyle w:val="Heading3"/>
      </w:pPr>
      <w:r>
        <w:t>Procedure</w:t>
      </w:r>
    </w:p>
    <w:tbl>
      <w:tblPr>
        <w:tblStyle w:val="TableGrid"/>
        <w:tblW w:w="0" w:type="auto"/>
        <w:tblLook w:val="04A0"/>
      </w:tblPr>
      <w:tblGrid>
        <w:gridCol w:w="9245"/>
      </w:tblGrid>
      <w:tr w:rsidR="005F0BD8" w:rsidTr="00FE5E57">
        <w:tc>
          <w:tcPr>
            <w:tcW w:w="9245" w:type="dxa"/>
          </w:tcPr>
          <w:p w:rsidR="005F0BD8" w:rsidRPr="00CD6D06" w:rsidRDefault="005F0BD8" w:rsidP="00FE5E57">
            <w:pPr>
              <w:rPr>
                <w:sz w:val="18"/>
              </w:rPr>
            </w:pPr>
          </w:p>
        </w:tc>
      </w:tr>
    </w:tbl>
    <w:p w:rsidR="005F0BD8" w:rsidRDefault="005F0BD8" w:rsidP="005F0BD8">
      <w:pPr>
        <w:pStyle w:val="Heading3"/>
      </w:pPr>
      <w:r>
        <w:t>Output</w:t>
      </w:r>
    </w:p>
    <w:p w:rsidR="005F0BD8" w:rsidRDefault="005F0BD8" w:rsidP="005F0BD8">
      <w:pPr>
        <w:pStyle w:val="Heading4"/>
      </w:pPr>
      <w:r>
        <w:t>Screen DPLK</w:t>
      </w:r>
    </w:p>
    <w:p w:rsidR="005F0BD8" w:rsidRPr="00F92C86" w:rsidRDefault="005F0BD8" w:rsidP="005F0BD8">
      <w:pPr>
        <w:pStyle w:val="Heading5"/>
      </w:pPr>
      <w:r>
        <w:t>Screen Nomor Kolektif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3A0E8A" w:rsidTr="00FE5E57">
        <w:tc>
          <w:tcPr>
            <w:tcW w:w="9019" w:type="dxa"/>
          </w:tcPr>
          <w:p w:rsidR="003A0E8A" w:rsidRDefault="003A0E8A" w:rsidP="00FE5E57">
            <w:pPr>
              <w:rPr>
                <w:noProof/>
              </w:rPr>
            </w:pPr>
          </w:p>
        </w:tc>
      </w:tr>
      <w:tr w:rsidR="003A0E8A" w:rsidTr="00FE5E57">
        <w:tc>
          <w:tcPr>
            <w:tcW w:w="9019" w:type="dxa"/>
          </w:tcPr>
          <w:p w:rsidR="003A0E8A" w:rsidRDefault="003A0E8A" w:rsidP="00FE5E57">
            <w:pPr>
              <w:rPr>
                <w:noProof/>
              </w:rPr>
            </w:pPr>
          </w:p>
        </w:tc>
      </w:tr>
      <w:tr w:rsidR="003A0E8A" w:rsidTr="00FE5E57">
        <w:tc>
          <w:tcPr>
            <w:tcW w:w="9019" w:type="dxa"/>
          </w:tcPr>
          <w:p w:rsidR="003A0E8A" w:rsidRDefault="003A0E8A" w:rsidP="00FE5E57">
            <w:pPr>
              <w:rPr>
                <w:noProof/>
              </w:rPr>
            </w:pPr>
          </w:p>
        </w:tc>
      </w:tr>
    </w:tbl>
    <w:p w:rsidR="005F0BD8" w:rsidRPr="00F92C86" w:rsidRDefault="005F0BD8" w:rsidP="005F0BD8">
      <w:pPr>
        <w:pStyle w:val="Heading5"/>
      </w:pPr>
      <w:r>
        <w:t>Screen Verifikasi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3A0E8A" w:rsidTr="00FE5E57">
        <w:tc>
          <w:tcPr>
            <w:tcW w:w="9019" w:type="dxa"/>
          </w:tcPr>
          <w:p w:rsidR="003A0E8A" w:rsidRPr="000826D7" w:rsidRDefault="003A0E8A" w:rsidP="00FE5E57">
            <w:pPr>
              <w:rPr>
                <w:sz w:val="18"/>
              </w:rPr>
            </w:pPr>
          </w:p>
        </w:tc>
      </w:tr>
      <w:tr w:rsidR="003A0E8A" w:rsidTr="00FE5E57">
        <w:tc>
          <w:tcPr>
            <w:tcW w:w="9019" w:type="dxa"/>
          </w:tcPr>
          <w:p w:rsidR="003A0E8A" w:rsidRPr="000826D7" w:rsidRDefault="003A0E8A" w:rsidP="00FE5E57">
            <w:pPr>
              <w:rPr>
                <w:sz w:val="18"/>
              </w:rPr>
            </w:pPr>
          </w:p>
        </w:tc>
      </w:tr>
      <w:tr w:rsidR="003A0E8A" w:rsidTr="00FE5E57">
        <w:tc>
          <w:tcPr>
            <w:tcW w:w="9019" w:type="dxa"/>
          </w:tcPr>
          <w:p w:rsidR="003A0E8A" w:rsidRPr="000826D7" w:rsidRDefault="003A0E8A" w:rsidP="00FE5E57">
            <w:pPr>
              <w:rPr>
                <w:sz w:val="18"/>
              </w:rPr>
            </w:pPr>
          </w:p>
        </w:tc>
      </w:tr>
      <w:tr w:rsidR="003A0E8A" w:rsidTr="00FE5E57">
        <w:tc>
          <w:tcPr>
            <w:tcW w:w="9019" w:type="dxa"/>
          </w:tcPr>
          <w:p w:rsidR="003A0E8A" w:rsidRPr="000826D7" w:rsidRDefault="003A0E8A" w:rsidP="00FE5E57">
            <w:pPr>
              <w:rPr>
                <w:sz w:val="18"/>
              </w:rPr>
            </w:pPr>
          </w:p>
        </w:tc>
      </w:tr>
      <w:tr w:rsidR="003A0E8A" w:rsidTr="00FE5E57">
        <w:tc>
          <w:tcPr>
            <w:tcW w:w="9019" w:type="dxa"/>
          </w:tcPr>
          <w:p w:rsidR="003A0E8A" w:rsidRDefault="003A0E8A" w:rsidP="00FE5E57">
            <w:pPr>
              <w:rPr>
                <w:noProof/>
              </w:rPr>
            </w:pPr>
          </w:p>
        </w:tc>
      </w:tr>
      <w:tr w:rsidR="003A0E8A" w:rsidTr="00FE5E57">
        <w:tc>
          <w:tcPr>
            <w:tcW w:w="9019" w:type="dxa"/>
          </w:tcPr>
          <w:p w:rsidR="003A0E8A" w:rsidRDefault="003A0E8A" w:rsidP="00FE5E57">
            <w:pPr>
              <w:rPr>
                <w:noProof/>
              </w:rPr>
            </w:pPr>
          </w:p>
        </w:tc>
      </w:tr>
      <w:tr w:rsidR="003A0E8A" w:rsidTr="00FE5E57">
        <w:tc>
          <w:tcPr>
            <w:tcW w:w="9019" w:type="dxa"/>
          </w:tcPr>
          <w:p w:rsidR="003A0E8A" w:rsidRDefault="003A0E8A" w:rsidP="00FE5E57">
            <w:pPr>
              <w:rPr>
                <w:noProof/>
              </w:rPr>
            </w:pPr>
          </w:p>
        </w:tc>
      </w:tr>
      <w:tr w:rsidR="003A0E8A" w:rsidTr="00FE5E57">
        <w:tc>
          <w:tcPr>
            <w:tcW w:w="9019" w:type="dxa"/>
          </w:tcPr>
          <w:p w:rsidR="003A0E8A" w:rsidRDefault="003A0E8A" w:rsidP="00FE5E57">
            <w:pPr>
              <w:rPr>
                <w:noProof/>
              </w:rPr>
            </w:pPr>
          </w:p>
        </w:tc>
      </w:tr>
    </w:tbl>
    <w:p w:rsidR="005F0BD8" w:rsidRDefault="005F0BD8" w:rsidP="005F0BD8"/>
    <w:p w:rsidR="005F0BD8" w:rsidRPr="00440F15" w:rsidRDefault="005F0BD8" w:rsidP="005F0BD8">
      <w:pPr>
        <w:pStyle w:val="Heading4"/>
      </w:pPr>
      <w:r>
        <w:t>Log Nomor Kolektif</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lastRenderedPageBreak/>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34C3C" w:rsidRDefault="005F0BD8" w:rsidP="005F0BD8">
      <w:pPr>
        <w:pStyle w:val="Heading4"/>
      </w:pPr>
      <w:r>
        <w:t>Log Verifikasi</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Default="005F0BD8" w:rsidP="005F0BD8">
      <w:pPr>
        <w:pStyle w:val="Heading4"/>
      </w:pPr>
    </w:p>
    <w:p w:rsidR="005F0BD8" w:rsidRDefault="00FE5E57" w:rsidP="005F0BD8">
      <w:pPr>
        <w:pStyle w:val="Heading2"/>
      </w:pPr>
      <w:r>
        <w:t>Test Case – 05</w:t>
      </w:r>
      <w:r w:rsidR="005F0BD8">
        <w:t xml:space="preserve"> –</w:t>
      </w:r>
    </w:p>
    <w:p w:rsidR="005F0BD8" w:rsidRDefault="005F0BD8" w:rsidP="005F0BD8">
      <w:pPr>
        <w:pStyle w:val="Heading3"/>
      </w:pPr>
      <w:r>
        <w:t>Preparations</w:t>
      </w:r>
    </w:p>
    <w:tbl>
      <w:tblPr>
        <w:tblStyle w:val="TableGrid"/>
        <w:tblW w:w="0" w:type="auto"/>
        <w:tblLook w:val="04A0"/>
      </w:tblPr>
      <w:tblGrid>
        <w:gridCol w:w="9245"/>
      </w:tblGrid>
      <w:tr w:rsidR="005F0BD8" w:rsidTr="00FE5E57">
        <w:tc>
          <w:tcPr>
            <w:tcW w:w="9245" w:type="dxa"/>
          </w:tcPr>
          <w:p w:rsidR="005F0BD8" w:rsidRPr="00B23770" w:rsidRDefault="005F0BD8" w:rsidP="00FE5E57">
            <w:pPr>
              <w:rPr>
                <w:sz w:val="18"/>
                <w:szCs w:val="18"/>
              </w:rPr>
            </w:pPr>
          </w:p>
        </w:tc>
      </w:tr>
    </w:tbl>
    <w:p w:rsidR="005F0BD8" w:rsidRDefault="005F0BD8" w:rsidP="005F0BD8">
      <w:pPr>
        <w:pStyle w:val="Heading3"/>
      </w:pPr>
      <w:r>
        <w:t>Exit Acceptance Criteria</w:t>
      </w:r>
    </w:p>
    <w:tbl>
      <w:tblPr>
        <w:tblStyle w:val="TableGrid"/>
        <w:tblW w:w="0" w:type="auto"/>
        <w:tblLook w:val="04A0"/>
      </w:tblPr>
      <w:tblGrid>
        <w:gridCol w:w="9245"/>
      </w:tblGrid>
      <w:tr w:rsidR="005F0BD8" w:rsidTr="00FE5E57">
        <w:tc>
          <w:tcPr>
            <w:tcW w:w="9245" w:type="dxa"/>
          </w:tcPr>
          <w:p w:rsidR="005F0BD8" w:rsidRPr="00B23770" w:rsidRDefault="005F0BD8" w:rsidP="00FE5E57">
            <w:pPr>
              <w:rPr>
                <w:i/>
                <w:sz w:val="18"/>
                <w:szCs w:val="18"/>
              </w:rPr>
            </w:pPr>
          </w:p>
        </w:tc>
      </w:tr>
    </w:tbl>
    <w:p w:rsidR="005F0BD8" w:rsidRDefault="005F0BD8" w:rsidP="005F0BD8">
      <w:pPr>
        <w:pStyle w:val="Heading3"/>
      </w:pPr>
      <w:r>
        <w:t>Procedure</w:t>
      </w:r>
    </w:p>
    <w:tbl>
      <w:tblPr>
        <w:tblStyle w:val="TableGrid"/>
        <w:tblW w:w="0" w:type="auto"/>
        <w:tblLook w:val="04A0"/>
      </w:tblPr>
      <w:tblGrid>
        <w:gridCol w:w="9245"/>
      </w:tblGrid>
      <w:tr w:rsidR="005F0BD8" w:rsidTr="00FE5E57">
        <w:tc>
          <w:tcPr>
            <w:tcW w:w="9245" w:type="dxa"/>
          </w:tcPr>
          <w:p w:rsidR="005F0BD8" w:rsidRPr="00CD6D06" w:rsidRDefault="005F0BD8" w:rsidP="00FE5E57">
            <w:pPr>
              <w:rPr>
                <w:sz w:val="18"/>
              </w:rPr>
            </w:pPr>
          </w:p>
        </w:tc>
      </w:tr>
    </w:tbl>
    <w:p w:rsidR="005F0BD8" w:rsidRDefault="005F0BD8" w:rsidP="005F0BD8">
      <w:pPr>
        <w:pStyle w:val="Heading3"/>
      </w:pPr>
      <w:r>
        <w:t>Output</w:t>
      </w:r>
    </w:p>
    <w:p w:rsidR="005F0BD8" w:rsidRDefault="005F0BD8" w:rsidP="005F0BD8">
      <w:pPr>
        <w:pStyle w:val="Heading4"/>
      </w:pPr>
      <w:r>
        <w:t>Screen DPLK</w:t>
      </w:r>
    </w:p>
    <w:p w:rsidR="005F0BD8" w:rsidRPr="00F92C86" w:rsidRDefault="005F0BD8" w:rsidP="005F0BD8">
      <w:pPr>
        <w:pStyle w:val="Heading5"/>
      </w:pPr>
      <w:r>
        <w:t>Screen Nomor Kolektif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bl>
    <w:p w:rsidR="005F0BD8" w:rsidRPr="00F92C86" w:rsidRDefault="005F0BD8" w:rsidP="005F0BD8">
      <w:pPr>
        <w:pStyle w:val="Heading5"/>
      </w:pPr>
      <w:r>
        <w:t>Screen Verifikasi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bl>
    <w:p w:rsidR="005F0BD8" w:rsidRDefault="005F0BD8" w:rsidP="005F0BD8"/>
    <w:p w:rsidR="005F0BD8" w:rsidRPr="00440F15" w:rsidRDefault="005F0BD8" w:rsidP="005F0BD8">
      <w:pPr>
        <w:pStyle w:val="Heading4"/>
      </w:pPr>
      <w:r>
        <w:t>Log Nomor Kolektif</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lastRenderedPageBreak/>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34C3C" w:rsidRDefault="005F0BD8" w:rsidP="005F0BD8">
      <w:pPr>
        <w:pStyle w:val="Heading4"/>
      </w:pPr>
      <w:r>
        <w:t>Log Verifikasi</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Default="005F0BD8" w:rsidP="005F0BD8">
      <w:pPr>
        <w:pStyle w:val="Heading4"/>
      </w:pPr>
    </w:p>
    <w:p w:rsidR="005F0BD8" w:rsidRDefault="00FE5E57" w:rsidP="005F0BD8">
      <w:pPr>
        <w:pStyle w:val="Heading2"/>
      </w:pPr>
      <w:r>
        <w:t>Test Case – 06</w:t>
      </w:r>
      <w:r w:rsidR="005F0BD8">
        <w:t xml:space="preserve"> – </w:t>
      </w:r>
    </w:p>
    <w:p w:rsidR="005F0BD8" w:rsidRDefault="005F0BD8" w:rsidP="005F0BD8">
      <w:pPr>
        <w:pStyle w:val="Heading3"/>
      </w:pPr>
      <w:r>
        <w:t>Preparations</w:t>
      </w:r>
    </w:p>
    <w:tbl>
      <w:tblPr>
        <w:tblStyle w:val="TableGrid"/>
        <w:tblW w:w="0" w:type="auto"/>
        <w:tblLook w:val="04A0"/>
      </w:tblPr>
      <w:tblGrid>
        <w:gridCol w:w="9245"/>
      </w:tblGrid>
      <w:tr w:rsidR="005F0BD8" w:rsidTr="00FE5E57">
        <w:tc>
          <w:tcPr>
            <w:tcW w:w="9245" w:type="dxa"/>
          </w:tcPr>
          <w:p w:rsidR="005F0BD8" w:rsidRPr="00B23770" w:rsidRDefault="005F0BD8" w:rsidP="00FE5E57">
            <w:pPr>
              <w:rPr>
                <w:sz w:val="18"/>
                <w:szCs w:val="18"/>
              </w:rPr>
            </w:pPr>
          </w:p>
        </w:tc>
      </w:tr>
    </w:tbl>
    <w:p w:rsidR="005F0BD8" w:rsidRDefault="005F0BD8" w:rsidP="005F0BD8">
      <w:pPr>
        <w:pStyle w:val="Heading3"/>
      </w:pPr>
      <w:r>
        <w:t>Exit Acceptance Criteria</w:t>
      </w:r>
    </w:p>
    <w:tbl>
      <w:tblPr>
        <w:tblStyle w:val="TableGrid"/>
        <w:tblW w:w="0" w:type="auto"/>
        <w:tblLook w:val="04A0"/>
      </w:tblPr>
      <w:tblGrid>
        <w:gridCol w:w="9245"/>
      </w:tblGrid>
      <w:tr w:rsidR="005F0BD8" w:rsidTr="00FE5E57">
        <w:tc>
          <w:tcPr>
            <w:tcW w:w="9245" w:type="dxa"/>
          </w:tcPr>
          <w:p w:rsidR="005F0BD8" w:rsidRPr="00B23770" w:rsidRDefault="005F0BD8" w:rsidP="00FE5E57">
            <w:pPr>
              <w:rPr>
                <w:i/>
                <w:sz w:val="18"/>
                <w:szCs w:val="18"/>
              </w:rPr>
            </w:pPr>
          </w:p>
        </w:tc>
      </w:tr>
    </w:tbl>
    <w:p w:rsidR="005F0BD8" w:rsidRDefault="005F0BD8" w:rsidP="005F0BD8">
      <w:pPr>
        <w:pStyle w:val="Heading3"/>
      </w:pPr>
      <w:r>
        <w:t>Procedure</w:t>
      </w:r>
    </w:p>
    <w:tbl>
      <w:tblPr>
        <w:tblStyle w:val="TableGrid"/>
        <w:tblW w:w="0" w:type="auto"/>
        <w:tblLook w:val="04A0"/>
      </w:tblPr>
      <w:tblGrid>
        <w:gridCol w:w="9245"/>
      </w:tblGrid>
      <w:tr w:rsidR="005F0BD8" w:rsidTr="00FE5E57">
        <w:tc>
          <w:tcPr>
            <w:tcW w:w="9245" w:type="dxa"/>
          </w:tcPr>
          <w:p w:rsidR="005F0BD8" w:rsidRPr="00CD6D06" w:rsidRDefault="005F0BD8" w:rsidP="00FE5E57">
            <w:pPr>
              <w:rPr>
                <w:sz w:val="18"/>
              </w:rPr>
            </w:pPr>
          </w:p>
        </w:tc>
      </w:tr>
    </w:tbl>
    <w:p w:rsidR="005F0BD8" w:rsidRDefault="005F0BD8" w:rsidP="005F0BD8">
      <w:pPr>
        <w:pStyle w:val="Heading3"/>
      </w:pPr>
      <w:r>
        <w:t>Output</w:t>
      </w:r>
    </w:p>
    <w:p w:rsidR="005F0BD8" w:rsidRDefault="005F0BD8" w:rsidP="005F0BD8">
      <w:pPr>
        <w:pStyle w:val="Heading4"/>
      </w:pPr>
      <w:r>
        <w:t>Screen DPLK</w:t>
      </w:r>
    </w:p>
    <w:p w:rsidR="005F0BD8" w:rsidRPr="00F92C86" w:rsidRDefault="005F0BD8" w:rsidP="005F0BD8">
      <w:pPr>
        <w:pStyle w:val="Heading5"/>
      </w:pPr>
      <w:r>
        <w:t>Screen Nomor Kolektif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3341A5" w:rsidTr="00FE5E57">
        <w:tc>
          <w:tcPr>
            <w:tcW w:w="9019" w:type="dxa"/>
          </w:tcPr>
          <w:p w:rsidR="003341A5" w:rsidRDefault="003341A5"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r w:rsidR="00D33690" w:rsidTr="00FE5E57">
        <w:tc>
          <w:tcPr>
            <w:tcW w:w="9019" w:type="dxa"/>
          </w:tcPr>
          <w:p w:rsidR="00D33690" w:rsidRDefault="00D33690" w:rsidP="00FE5E57">
            <w:pPr>
              <w:rPr>
                <w:noProof/>
              </w:rPr>
            </w:pPr>
          </w:p>
        </w:tc>
      </w:tr>
    </w:tbl>
    <w:p w:rsidR="005F0BD8" w:rsidRPr="00F92C86" w:rsidRDefault="005F0BD8" w:rsidP="005F0BD8">
      <w:pPr>
        <w:pStyle w:val="Heading5"/>
      </w:pPr>
      <w:r>
        <w:t>Screen Verifikasi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D33690" w:rsidTr="00FE5E57">
        <w:tc>
          <w:tcPr>
            <w:tcW w:w="9019" w:type="dxa"/>
          </w:tcPr>
          <w:p w:rsidR="00D33690" w:rsidRPr="000826D7" w:rsidRDefault="00D33690" w:rsidP="00FE5E57">
            <w:pPr>
              <w:rPr>
                <w:sz w:val="18"/>
              </w:rPr>
            </w:pPr>
          </w:p>
        </w:tc>
      </w:tr>
      <w:tr w:rsidR="00AF2954" w:rsidTr="00FE5E57">
        <w:tc>
          <w:tcPr>
            <w:tcW w:w="9019" w:type="dxa"/>
          </w:tcPr>
          <w:p w:rsidR="00AF2954" w:rsidRDefault="00AF2954" w:rsidP="00FE5E57">
            <w:pPr>
              <w:rPr>
                <w:noProof/>
              </w:rPr>
            </w:pPr>
          </w:p>
        </w:tc>
      </w:tr>
      <w:tr w:rsidR="00AF2954" w:rsidTr="00FE5E57">
        <w:tc>
          <w:tcPr>
            <w:tcW w:w="9019" w:type="dxa"/>
          </w:tcPr>
          <w:p w:rsidR="00AF2954" w:rsidRDefault="00AF2954" w:rsidP="00FE5E57">
            <w:pPr>
              <w:rPr>
                <w:noProof/>
              </w:rPr>
            </w:pPr>
          </w:p>
        </w:tc>
      </w:tr>
      <w:tr w:rsidR="00AF2954" w:rsidTr="00FE5E57">
        <w:tc>
          <w:tcPr>
            <w:tcW w:w="9019" w:type="dxa"/>
          </w:tcPr>
          <w:p w:rsidR="00AF2954" w:rsidRDefault="00AF2954" w:rsidP="00FE5E57">
            <w:pPr>
              <w:rPr>
                <w:noProof/>
              </w:rPr>
            </w:pPr>
          </w:p>
        </w:tc>
      </w:tr>
    </w:tbl>
    <w:p w:rsidR="005F0BD8" w:rsidRDefault="005F0BD8" w:rsidP="005F0BD8"/>
    <w:p w:rsidR="005F0BD8" w:rsidRPr="00440F15" w:rsidRDefault="005F0BD8" w:rsidP="005F0BD8">
      <w:pPr>
        <w:pStyle w:val="Heading4"/>
      </w:pPr>
      <w:r>
        <w:t>Log Nomor Kolektif</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34C3C" w:rsidRDefault="005F0BD8" w:rsidP="005F0BD8">
      <w:pPr>
        <w:pStyle w:val="Heading4"/>
      </w:pPr>
      <w:r>
        <w:t>Log Verifikasi</w:t>
      </w:r>
    </w:p>
    <w:p w:rsidR="005F0BD8" w:rsidRPr="00781396" w:rsidRDefault="005F0BD8" w:rsidP="005F0BD8">
      <w:pPr>
        <w:pStyle w:val="Heading5"/>
      </w:pPr>
      <w:r>
        <w:t>Log Audit Trial</w:t>
      </w:r>
    </w:p>
    <w:tbl>
      <w:tblPr>
        <w:tblStyle w:val="TableGrid"/>
        <w:tblW w:w="0" w:type="auto"/>
        <w:tblLook w:val="04A0"/>
      </w:tblPr>
      <w:tblGrid>
        <w:gridCol w:w="9019"/>
      </w:tblGrid>
      <w:tr w:rsidR="005F0BD8" w:rsidTr="00FE5E57">
        <w:tc>
          <w:tcPr>
            <w:tcW w:w="9019" w:type="dxa"/>
          </w:tcPr>
          <w:p w:rsidR="005F0BD8" w:rsidRDefault="005F0BD8" w:rsidP="00FE5E57">
            <w:pPr>
              <w:rPr>
                <w:sz w:val="18"/>
              </w:rPr>
            </w:pPr>
          </w:p>
          <w:p w:rsidR="005F0BD8" w:rsidRPr="000053A9" w:rsidRDefault="005F0BD8" w:rsidP="00FE5E57">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rsidR="005F0BD8" w:rsidRPr="00781396" w:rsidRDefault="005F0BD8" w:rsidP="005F0BD8">
      <w:pPr>
        <w:pStyle w:val="Heading5"/>
      </w:pPr>
      <w:r>
        <w:t>Log DPLK</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tblPr>
      <w:tblGrid>
        <w:gridCol w:w="9019"/>
      </w:tblGrid>
      <w:tr w:rsidR="005F0BD8" w:rsidTr="00FE5E57">
        <w:tc>
          <w:tcPr>
            <w:tcW w:w="9019" w:type="dxa"/>
          </w:tcPr>
          <w:p w:rsidR="005F0BD8" w:rsidRPr="000826D7" w:rsidRDefault="005F0BD8" w:rsidP="00FE5E57">
            <w:pPr>
              <w:rPr>
                <w:sz w:val="18"/>
              </w:rPr>
            </w:pPr>
          </w:p>
        </w:tc>
      </w:tr>
    </w:tbl>
    <w:p w:rsidR="005F0BD8" w:rsidRDefault="005F0BD8" w:rsidP="005F0BD8">
      <w:pPr>
        <w:pStyle w:val="Heading4"/>
      </w:pPr>
    </w:p>
    <w:sectPr w:rsidR="005F0BD8" w:rsidSect="009C42B2">
      <w:headerReference w:type="default" r:id="rId22"/>
      <w:footerReference w:type="default" r:id="rId23"/>
      <w:pgSz w:w="11909" w:h="16834" w:code="9"/>
      <w:pgMar w:top="720" w:right="1440" w:bottom="72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0A2F" w:rsidRPr="001E2484" w:rsidRDefault="00430A2F" w:rsidP="00727229">
      <w:pPr>
        <w:pStyle w:val="Header"/>
        <w:rPr>
          <w:rFonts w:ascii="Batang" w:hAnsi="Batang"/>
          <w:szCs w:val="24"/>
        </w:rPr>
      </w:pPr>
      <w:r>
        <w:separator/>
      </w:r>
    </w:p>
  </w:endnote>
  <w:endnote w:type="continuationSeparator" w:id="1">
    <w:p w:rsidR="00430A2F" w:rsidRPr="001E2484" w:rsidRDefault="00430A2F" w:rsidP="00727229">
      <w:pPr>
        <w:pStyle w:val="Header"/>
        <w:rPr>
          <w:rFonts w:ascii="Batang" w:hAnsi="Batang"/>
          <w:szCs w:val="24"/>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Bold">
    <w:altName w:val="Arial"/>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MS Shell Dlg 2">
    <w:altName w:val="Sylfaen"/>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609435"/>
      <w:docPartObj>
        <w:docPartGallery w:val="Page Numbers (Bottom of Page)"/>
        <w:docPartUnique/>
      </w:docPartObj>
    </w:sdtPr>
    <w:sdtContent>
      <w:p w:rsidR="00FE5E57" w:rsidRDefault="00E76DF8" w:rsidP="00160AFC">
        <w:pPr>
          <w:pStyle w:val="Footer"/>
          <w:tabs>
            <w:tab w:val="clear" w:pos="4680"/>
            <w:tab w:val="clear" w:pos="9360"/>
            <w:tab w:val="center" w:pos="4320"/>
            <w:tab w:val="right" w:pos="9000"/>
          </w:tabs>
          <w:jc w:val="right"/>
        </w:pPr>
        <w:fldSimple w:instr=" PAGE   \* MERGEFORMAT ">
          <w:r w:rsidR="006072E2">
            <w:rPr>
              <w:noProof/>
            </w:rPr>
            <w:t>15</w:t>
          </w:r>
        </w:fldSimple>
      </w:p>
    </w:sdtContent>
  </w:sdt>
  <w:p w:rsidR="00FE5E57" w:rsidRPr="00240456" w:rsidRDefault="00FE5E57" w:rsidP="00727229">
    <w:pPr>
      <w:pStyle w:val="Footer"/>
      <w:rPr>
        <w:color w:val="31849B" w:themeColor="accent5" w:themeShade="BF"/>
        <w:sz w:val="16"/>
        <w:szCs w:val="16"/>
      </w:rPr>
    </w:pPr>
    <w:r w:rsidRPr="00240456">
      <w:rPr>
        <w:color w:val="31849B" w:themeColor="accent5" w:themeShade="BF"/>
        <w:sz w:val="16"/>
        <w:szCs w:val="16"/>
      </w:rPr>
      <w:t>Copyright © (</w:t>
    </w:r>
    <w:r>
      <w:rPr>
        <w:color w:val="31849B" w:themeColor="accent5" w:themeShade="BF"/>
        <w:sz w:val="16"/>
        <w:szCs w:val="16"/>
      </w:rPr>
      <w:t>2018</w:t>
    </w:r>
    <w:r w:rsidRPr="00240456">
      <w:rPr>
        <w:color w:val="31849B" w:themeColor="accent5" w:themeShade="BF"/>
        <w:sz w:val="16"/>
        <w:szCs w:val="16"/>
      </w:rPr>
      <w:t>) by BNI-</w:t>
    </w:r>
    <w:r>
      <w:rPr>
        <w:color w:val="31849B" w:themeColor="accent5" w:themeShade="BF"/>
        <w:sz w:val="16"/>
        <w:szCs w:val="16"/>
      </w:rPr>
      <w:t>STI.UAT Document Form Version 3.7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0A2F" w:rsidRPr="001E2484" w:rsidRDefault="00430A2F" w:rsidP="00727229">
      <w:pPr>
        <w:pStyle w:val="Header"/>
        <w:rPr>
          <w:rFonts w:ascii="Batang" w:hAnsi="Batang"/>
          <w:szCs w:val="24"/>
        </w:rPr>
      </w:pPr>
      <w:r>
        <w:separator/>
      </w:r>
    </w:p>
  </w:footnote>
  <w:footnote w:type="continuationSeparator" w:id="1">
    <w:p w:rsidR="00430A2F" w:rsidRPr="001E2484" w:rsidRDefault="00430A2F" w:rsidP="00727229">
      <w:pPr>
        <w:pStyle w:val="Header"/>
        <w:rPr>
          <w:rFonts w:ascii="Batang" w:hAnsi="Batang"/>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97"/>
      <w:gridCol w:w="3453"/>
      <w:gridCol w:w="1064"/>
      <w:gridCol w:w="914"/>
      <w:gridCol w:w="2520"/>
    </w:tblGrid>
    <w:tr w:rsidR="00FE5E57" w:rsidTr="00160AFC">
      <w:tc>
        <w:tcPr>
          <w:tcW w:w="6214" w:type="dxa"/>
          <w:gridSpan w:val="3"/>
          <w:tcBorders>
            <w:bottom w:val="single" w:sz="4" w:space="0" w:color="auto"/>
          </w:tcBorders>
          <w:vAlign w:val="center"/>
        </w:tcPr>
        <w:p w:rsidR="00FE5E57" w:rsidRPr="00727229" w:rsidRDefault="00FE5E57" w:rsidP="00F14771">
          <w:pPr>
            <w:pStyle w:val="Header"/>
            <w:rPr>
              <w:b/>
              <w:noProof/>
            </w:rPr>
          </w:pPr>
          <w:r>
            <w:rPr>
              <w:b/>
              <w:noProof/>
            </w:rPr>
            <w:t>User Acceptance Test Documentation</w:t>
          </w:r>
        </w:p>
      </w:tc>
      <w:tc>
        <w:tcPr>
          <w:tcW w:w="3434" w:type="dxa"/>
          <w:gridSpan w:val="2"/>
          <w:tcBorders>
            <w:bottom w:val="single" w:sz="4" w:space="0" w:color="auto"/>
          </w:tcBorders>
          <w:vAlign w:val="center"/>
        </w:tcPr>
        <w:p w:rsidR="00FE5E57" w:rsidRDefault="00FE5E57" w:rsidP="00727229">
          <w:pPr>
            <w:pStyle w:val="Header"/>
            <w:jc w:val="right"/>
            <w:rPr>
              <w:noProof/>
            </w:rPr>
          </w:pPr>
          <w:r w:rsidRPr="001F2984">
            <w:rPr>
              <w:noProof/>
            </w:rPr>
            <w:drawing>
              <wp:inline distT="0" distB="0" distL="0" distR="0">
                <wp:extent cx="794411" cy="293767"/>
                <wp:effectExtent l="19050" t="0" r="5689"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l="3709"/>
                        <a:stretch>
                          <a:fillRect/>
                        </a:stretch>
                      </pic:blipFill>
                      <pic:spPr bwMode="auto">
                        <a:xfrm>
                          <a:off x="0" y="0"/>
                          <a:ext cx="794411" cy="293767"/>
                        </a:xfrm>
                        <a:prstGeom prst="rect">
                          <a:avLst/>
                        </a:prstGeom>
                        <a:noFill/>
                      </pic:spPr>
                    </pic:pic>
                  </a:graphicData>
                </a:graphic>
              </wp:inline>
            </w:drawing>
          </w:r>
        </w:p>
      </w:tc>
    </w:tr>
    <w:tr w:rsidR="00FE5E57" w:rsidTr="00160AFC">
      <w:tc>
        <w:tcPr>
          <w:tcW w:w="1697" w:type="dxa"/>
        </w:tcPr>
        <w:p w:rsidR="00FE5E57" w:rsidRPr="00727229" w:rsidRDefault="00FE5E57"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Project No</w:t>
          </w:r>
        </w:p>
      </w:tc>
      <w:tc>
        <w:tcPr>
          <w:tcW w:w="3453" w:type="dxa"/>
          <w:tcBorders>
            <w:right w:val="single" w:sz="4" w:space="0" w:color="auto"/>
          </w:tcBorders>
        </w:tcPr>
        <w:p w:rsidR="00FE5E57" w:rsidRPr="00753CD4" w:rsidRDefault="00FE5E57" w:rsidP="00432B2E">
          <w:pPr>
            <w:pStyle w:val="Header"/>
            <w:rPr>
              <w:rFonts w:asciiTheme="minorHAnsi" w:hAnsiTheme="minorHAnsi" w:cstheme="minorHAnsi"/>
              <w:noProof/>
              <w:sz w:val="16"/>
              <w:szCs w:val="16"/>
            </w:rPr>
          </w:pPr>
          <w:r>
            <w:rPr>
              <w:rFonts w:asciiTheme="minorHAnsi" w:hAnsiTheme="minorHAnsi" w:cstheme="minorHAnsi"/>
              <w:sz w:val="16"/>
              <w:szCs w:val="16"/>
            </w:rPr>
            <w:t>[CR/IR/MR Number]</w:t>
          </w:r>
        </w:p>
      </w:tc>
      <w:tc>
        <w:tcPr>
          <w:tcW w:w="1978" w:type="dxa"/>
          <w:gridSpan w:val="2"/>
          <w:tcBorders>
            <w:left w:val="single" w:sz="4" w:space="0" w:color="auto"/>
          </w:tcBorders>
        </w:tcPr>
        <w:p w:rsidR="00FE5E57" w:rsidRPr="00727229" w:rsidRDefault="00FE5E57"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Tester</w:t>
          </w:r>
        </w:p>
      </w:tc>
      <w:tc>
        <w:tcPr>
          <w:tcW w:w="2520" w:type="dxa"/>
        </w:tcPr>
        <w:p w:rsidR="00FE5E57" w:rsidRPr="006C20CD" w:rsidRDefault="00FE5E57" w:rsidP="00432B2E">
          <w:pPr>
            <w:pStyle w:val="Header"/>
            <w:rPr>
              <w:rFonts w:asciiTheme="minorHAnsi" w:hAnsiTheme="minorHAnsi" w:cstheme="minorHAnsi"/>
              <w:noProof/>
              <w:sz w:val="16"/>
              <w:szCs w:val="16"/>
            </w:rPr>
          </w:pPr>
          <w:r>
            <w:rPr>
              <w:rFonts w:asciiTheme="minorHAnsi" w:hAnsiTheme="minorHAnsi" w:cstheme="minorHAnsi"/>
              <w:noProof/>
              <w:sz w:val="16"/>
              <w:szCs w:val="16"/>
            </w:rPr>
            <w:t>[XXXXXXXXXXXXX] / [P099999]</w:t>
          </w:r>
        </w:p>
      </w:tc>
    </w:tr>
    <w:tr w:rsidR="00FE5E57" w:rsidTr="00160AFC">
      <w:tc>
        <w:tcPr>
          <w:tcW w:w="1697" w:type="dxa"/>
        </w:tcPr>
        <w:p w:rsidR="00FE5E57" w:rsidRPr="00727229" w:rsidRDefault="00FE5E57" w:rsidP="00432B2E">
          <w:pPr>
            <w:pStyle w:val="Header"/>
            <w:rPr>
              <w:rFonts w:asciiTheme="minorHAnsi" w:hAnsiTheme="minorHAnsi" w:cstheme="minorHAnsi"/>
              <w:noProof/>
              <w:sz w:val="16"/>
              <w:szCs w:val="16"/>
            </w:rPr>
          </w:pPr>
          <w:r>
            <w:rPr>
              <w:rFonts w:asciiTheme="minorHAnsi" w:hAnsiTheme="minorHAnsi" w:cstheme="minorHAnsi"/>
              <w:noProof/>
              <w:sz w:val="16"/>
              <w:szCs w:val="16"/>
            </w:rPr>
            <w:t>Project Type</w:t>
          </w:r>
        </w:p>
      </w:tc>
      <w:tc>
        <w:tcPr>
          <w:tcW w:w="3453" w:type="dxa"/>
          <w:tcBorders>
            <w:right w:val="single" w:sz="4" w:space="0" w:color="auto"/>
          </w:tcBorders>
        </w:tcPr>
        <w:p w:rsidR="00FE5E57" w:rsidRDefault="00FE5E57" w:rsidP="00432B2E">
          <w:pPr>
            <w:pStyle w:val="Header"/>
            <w:rPr>
              <w:rFonts w:asciiTheme="minorHAnsi" w:hAnsiTheme="minorHAnsi" w:cstheme="minorHAnsi"/>
              <w:sz w:val="16"/>
              <w:szCs w:val="16"/>
            </w:rPr>
          </w:pPr>
          <w:r w:rsidRPr="00824924">
            <w:rPr>
              <w:rFonts w:asciiTheme="minorHAnsi" w:hAnsiTheme="minorHAnsi" w:cstheme="minorHAnsi"/>
              <w:b/>
              <w:sz w:val="16"/>
              <w:szCs w:val="16"/>
            </w:rPr>
            <w:t xml:space="preserve">CR </w:t>
          </w:r>
          <w:r w:rsidRPr="00723997">
            <w:rPr>
              <w:rFonts w:asciiTheme="minorHAnsi" w:hAnsiTheme="minorHAnsi" w:cstheme="minorHAnsi"/>
              <w:strike/>
              <w:sz w:val="16"/>
              <w:szCs w:val="16"/>
            </w:rPr>
            <w:t>/  IR  /  MR</w:t>
          </w:r>
        </w:p>
      </w:tc>
      <w:tc>
        <w:tcPr>
          <w:tcW w:w="1978" w:type="dxa"/>
          <w:gridSpan w:val="2"/>
          <w:tcBorders>
            <w:left w:val="single" w:sz="4" w:space="0" w:color="auto"/>
          </w:tcBorders>
        </w:tcPr>
        <w:p w:rsidR="00FE5E57" w:rsidRPr="00727229" w:rsidRDefault="00FE5E57" w:rsidP="00432B2E">
          <w:pPr>
            <w:pStyle w:val="Header"/>
            <w:rPr>
              <w:rFonts w:asciiTheme="minorHAnsi" w:hAnsiTheme="minorHAnsi" w:cstheme="minorHAnsi"/>
              <w:noProof/>
              <w:sz w:val="16"/>
              <w:szCs w:val="16"/>
            </w:rPr>
          </w:pPr>
          <w:r>
            <w:rPr>
              <w:rFonts w:asciiTheme="minorHAnsi" w:hAnsiTheme="minorHAnsi" w:cstheme="minorHAnsi"/>
              <w:noProof/>
              <w:sz w:val="16"/>
              <w:szCs w:val="16"/>
            </w:rPr>
            <w:t>Start Date</w:t>
          </w:r>
        </w:p>
      </w:tc>
      <w:tc>
        <w:tcPr>
          <w:tcW w:w="2520" w:type="dxa"/>
        </w:tcPr>
        <w:p w:rsidR="00FE5E57" w:rsidRPr="00A165DF" w:rsidRDefault="00FE5E57" w:rsidP="00432B2E">
          <w:pPr>
            <w:pStyle w:val="Header"/>
            <w:rPr>
              <w:rFonts w:asciiTheme="minorHAnsi" w:hAnsiTheme="minorHAnsi" w:cstheme="minorHAnsi"/>
              <w:noProof/>
              <w:sz w:val="16"/>
              <w:szCs w:val="16"/>
            </w:rPr>
          </w:pPr>
          <w:r>
            <w:rPr>
              <w:rFonts w:asciiTheme="minorHAnsi" w:hAnsiTheme="minorHAnsi" w:cstheme="minorHAnsi"/>
              <w:noProof/>
              <w:sz w:val="16"/>
              <w:szCs w:val="16"/>
            </w:rPr>
            <w:t>[Date]</w:t>
          </w:r>
        </w:p>
      </w:tc>
    </w:tr>
    <w:tr w:rsidR="00FE5E57" w:rsidTr="00160AFC">
      <w:tc>
        <w:tcPr>
          <w:tcW w:w="1697" w:type="dxa"/>
          <w:tcBorders>
            <w:bottom w:val="single" w:sz="12" w:space="0" w:color="auto"/>
          </w:tcBorders>
        </w:tcPr>
        <w:p w:rsidR="00FE5E57" w:rsidRPr="00727229" w:rsidRDefault="00FE5E57"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Short Description</w:t>
          </w:r>
        </w:p>
      </w:tc>
      <w:tc>
        <w:tcPr>
          <w:tcW w:w="3453" w:type="dxa"/>
          <w:tcBorders>
            <w:bottom w:val="single" w:sz="12" w:space="0" w:color="auto"/>
            <w:right w:val="single" w:sz="4" w:space="0" w:color="auto"/>
          </w:tcBorders>
        </w:tcPr>
        <w:p w:rsidR="00FE5E57" w:rsidRPr="00727229" w:rsidRDefault="00FE5E57" w:rsidP="00432B2E">
          <w:pPr>
            <w:rPr>
              <w:rFonts w:asciiTheme="minorHAnsi" w:hAnsiTheme="minorHAnsi" w:cstheme="minorHAnsi"/>
              <w:noProof/>
              <w:sz w:val="16"/>
              <w:szCs w:val="16"/>
            </w:rPr>
          </w:pPr>
          <w:r>
            <w:rPr>
              <w:rFonts w:asciiTheme="minorHAnsi" w:hAnsiTheme="minorHAnsi" w:cstheme="minorHAnsi"/>
              <w:sz w:val="16"/>
              <w:szCs w:val="16"/>
            </w:rPr>
            <w:t>[Short Description]</w:t>
          </w:r>
        </w:p>
      </w:tc>
      <w:tc>
        <w:tcPr>
          <w:tcW w:w="1978" w:type="dxa"/>
          <w:gridSpan w:val="2"/>
          <w:tcBorders>
            <w:left w:val="single" w:sz="4" w:space="0" w:color="auto"/>
            <w:bottom w:val="single" w:sz="12" w:space="0" w:color="auto"/>
          </w:tcBorders>
        </w:tcPr>
        <w:p w:rsidR="00FE5E57" w:rsidRPr="00727229" w:rsidRDefault="00FE5E57" w:rsidP="00432B2E">
          <w:pPr>
            <w:pStyle w:val="Header"/>
            <w:rPr>
              <w:rFonts w:asciiTheme="minorHAnsi" w:hAnsiTheme="minorHAnsi" w:cstheme="minorHAnsi"/>
              <w:noProof/>
              <w:sz w:val="16"/>
              <w:szCs w:val="16"/>
            </w:rPr>
          </w:pPr>
          <w:r>
            <w:rPr>
              <w:rFonts w:asciiTheme="minorHAnsi" w:hAnsiTheme="minorHAnsi" w:cstheme="minorHAnsi"/>
              <w:noProof/>
              <w:sz w:val="16"/>
              <w:szCs w:val="16"/>
            </w:rPr>
            <w:t>End Date</w:t>
          </w:r>
        </w:p>
      </w:tc>
      <w:tc>
        <w:tcPr>
          <w:tcW w:w="2520" w:type="dxa"/>
          <w:tcBorders>
            <w:bottom w:val="single" w:sz="12" w:space="0" w:color="auto"/>
          </w:tcBorders>
        </w:tcPr>
        <w:p w:rsidR="00FE5E57" w:rsidRPr="00A165DF" w:rsidRDefault="00FE5E57" w:rsidP="00432B2E">
          <w:pPr>
            <w:pStyle w:val="Header"/>
            <w:rPr>
              <w:rFonts w:asciiTheme="minorHAnsi" w:hAnsiTheme="minorHAnsi" w:cstheme="minorHAnsi"/>
              <w:noProof/>
              <w:sz w:val="16"/>
              <w:szCs w:val="16"/>
            </w:rPr>
          </w:pPr>
          <w:r>
            <w:rPr>
              <w:rFonts w:asciiTheme="minorHAnsi" w:hAnsiTheme="minorHAnsi" w:cstheme="minorHAnsi"/>
              <w:noProof/>
              <w:sz w:val="16"/>
              <w:szCs w:val="16"/>
            </w:rPr>
            <w:t>[Date]</w:t>
          </w:r>
        </w:p>
      </w:tc>
    </w:tr>
  </w:tbl>
  <w:p w:rsidR="00FE5E57" w:rsidRPr="00812F65" w:rsidRDefault="00FE5E57" w:rsidP="00727229">
    <w:pPr>
      <w:pStyle w:val="Header"/>
      <w:rPr>
        <w:noProo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861415"/>
    <w:multiLevelType w:val="hybridMultilevel"/>
    <w:tmpl w:val="1F848A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nsid w:val="33DB201E"/>
    <w:multiLevelType w:val="hybridMultilevel"/>
    <w:tmpl w:val="9EC45DB8"/>
    <w:lvl w:ilvl="0" w:tplc="8F0EA7C4">
      <w:start w:val="1"/>
      <w:numFmt w:val="bullet"/>
      <w:lvlText w:val=""/>
      <w:lvlJc w:val="left"/>
      <w:pPr>
        <w:ind w:left="720" w:hanging="360"/>
      </w:pPr>
      <w:rPr>
        <w:rFonts w:ascii="Wingdings" w:hAnsi="Wingdings" w:hint="default"/>
        <w:color w:val="FABF8F" w:themeColor="accent6" w:themeTint="99"/>
        <w:sz w:val="24"/>
        <w:szCs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
    <w:nsid w:val="4A474F08"/>
    <w:multiLevelType w:val="hybridMultilevel"/>
    <w:tmpl w:val="561E36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4B64762D"/>
    <w:multiLevelType w:val="multilevel"/>
    <w:tmpl w:val="81EA6A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B24118"/>
    <w:rsid w:val="0000088E"/>
    <w:rsid w:val="00000AB6"/>
    <w:rsid w:val="000018CD"/>
    <w:rsid w:val="00003788"/>
    <w:rsid w:val="00004FAD"/>
    <w:rsid w:val="00011CAB"/>
    <w:rsid w:val="00012AE3"/>
    <w:rsid w:val="000133AA"/>
    <w:rsid w:val="0002201A"/>
    <w:rsid w:val="00023172"/>
    <w:rsid w:val="000268A5"/>
    <w:rsid w:val="000309F2"/>
    <w:rsid w:val="00032399"/>
    <w:rsid w:val="000353D8"/>
    <w:rsid w:val="0003663F"/>
    <w:rsid w:val="00041F77"/>
    <w:rsid w:val="00042426"/>
    <w:rsid w:val="00044F56"/>
    <w:rsid w:val="00045E59"/>
    <w:rsid w:val="00050D2E"/>
    <w:rsid w:val="0005205D"/>
    <w:rsid w:val="00053D2E"/>
    <w:rsid w:val="0005409B"/>
    <w:rsid w:val="000567C7"/>
    <w:rsid w:val="0006306B"/>
    <w:rsid w:val="0006440C"/>
    <w:rsid w:val="000649B7"/>
    <w:rsid w:val="00071E72"/>
    <w:rsid w:val="00073B55"/>
    <w:rsid w:val="000769FF"/>
    <w:rsid w:val="00082815"/>
    <w:rsid w:val="00084E17"/>
    <w:rsid w:val="00086FE3"/>
    <w:rsid w:val="0009143E"/>
    <w:rsid w:val="00094B20"/>
    <w:rsid w:val="00096B52"/>
    <w:rsid w:val="000A5441"/>
    <w:rsid w:val="000A6D47"/>
    <w:rsid w:val="000B33A3"/>
    <w:rsid w:val="000C68AE"/>
    <w:rsid w:val="000C74AE"/>
    <w:rsid w:val="000D0437"/>
    <w:rsid w:val="000E1538"/>
    <w:rsid w:val="000E475D"/>
    <w:rsid w:val="000E4B41"/>
    <w:rsid w:val="000E4C3D"/>
    <w:rsid w:val="000E6C17"/>
    <w:rsid w:val="000F1645"/>
    <w:rsid w:val="000F4B7B"/>
    <w:rsid w:val="000F519D"/>
    <w:rsid w:val="000F6709"/>
    <w:rsid w:val="000F6D5E"/>
    <w:rsid w:val="000F7F51"/>
    <w:rsid w:val="00100B64"/>
    <w:rsid w:val="00100D74"/>
    <w:rsid w:val="001028F8"/>
    <w:rsid w:val="001043E3"/>
    <w:rsid w:val="00111395"/>
    <w:rsid w:val="00111E1A"/>
    <w:rsid w:val="0011233A"/>
    <w:rsid w:val="0011256B"/>
    <w:rsid w:val="00114C0D"/>
    <w:rsid w:val="00120D88"/>
    <w:rsid w:val="001225F6"/>
    <w:rsid w:val="00126900"/>
    <w:rsid w:val="00145FB0"/>
    <w:rsid w:val="00147834"/>
    <w:rsid w:val="001501DB"/>
    <w:rsid w:val="001502B6"/>
    <w:rsid w:val="00150443"/>
    <w:rsid w:val="00150511"/>
    <w:rsid w:val="00151BEA"/>
    <w:rsid w:val="0015268F"/>
    <w:rsid w:val="00153E56"/>
    <w:rsid w:val="00154ED9"/>
    <w:rsid w:val="00160AFC"/>
    <w:rsid w:val="001615FD"/>
    <w:rsid w:val="0016224A"/>
    <w:rsid w:val="00162632"/>
    <w:rsid w:val="00164633"/>
    <w:rsid w:val="001652A0"/>
    <w:rsid w:val="00165DEC"/>
    <w:rsid w:val="00165EE7"/>
    <w:rsid w:val="00170379"/>
    <w:rsid w:val="00172F3A"/>
    <w:rsid w:val="00173253"/>
    <w:rsid w:val="0017484B"/>
    <w:rsid w:val="00175437"/>
    <w:rsid w:val="001773A5"/>
    <w:rsid w:val="001778B8"/>
    <w:rsid w:val="001857F1"/>
    <w:rsid w:val="00185D13"/>
    <w:rsid w:val="001867F5"/>
    <w:rsid w:val="00186A1A"/>
    <w:rsid w:val="00192105"/>
    <w:rsid w:val="00193C30"/>
    <w:rsid w:val="001966DC"/>
    <w:rsid w:val="001A03C0"/>
    <w:rsid w:val="001A55CD"/>
    <w:rsid w:val="001A76A0"/>
    <w:rsid w:val="001A76DD"/>
    <w:rsid w:val="001A7A93"/>
    <w:rsid w:val="001B0362"/>
    <w:rsid w:val="001B13A9"/>
    <w:rsid w:val="001B16B1"/>
    <w:rsid w:val="001B23AF"/>
    <w:rsid w:val="001B261F"/>
    <w:rsid w:val="001B6440"/>
    <w:rsid w:val="001C2235"/>
    <w:rsid w:val="001C2878"/>
    <w:rsid w:val="001C4739"/>
    <w:rsid w:val="001D0D95"/>
    <w:rsid w:val="001D342B"/>
    <w:rsid w:val="001D39FC"/>
    <w:rsid w:val="001D5B26"/>
    <w:rsid w:val="001E005B"/>
    <w:rsid w:val="001E1098"/>
    <w:rsid w:val="001E33DB"/>
    <w:rsid w:val="001E463C"/>
    <w:rsid w:val="001E57F7"/>
    <w:rsid w:val="001E5E8D"/>
    <w:rsid w:val="001F15F2"/>
    <w:rsid w:val="001F2984"/>
    <w:rsid w:val="00201DD2"/>
    <w:rsid w:val="00204D57"/>
    <w:rsid w:val="00204F83"/>
    <w:rsid w:val="002059E6"/>
    <w:rsid w:val="00206CD0"/>
    <w:rsid w:val="00214447"/>
    <w:rsid w:val="00215881"/>
    <w:rsid w:val="00217F18"/>
    <w:rsid w:val="00220DC4"/>
    <w:rsid w:val="002242C7"/>
    <w:rsid w:val="00224D5A"/>
    <w:rsid w:val="00226434"/>
    <w:rsid w:val="0022662D"/>
    <w:rsid w:val="002267EC"/>
    <w:rsid w:val="0023026D"/>
    <w:rsid w:val="002318E9"/>
    <w:rsid w:val="00231E13"/>
    <w:rsid w:val="002365E1"/>
    <w:rsid w:val="0023684B"/>
    <w:rsid w:val="00237031"/>
    <w:rsid w:val="002400DE"/>
    <w:rsid w:val="00240456"/>
    <w:rsid w:val="00240BD4"/>
    <w:rsid w:val="0024152C"/>
    <w:rsid w:val="00242A21"/>
    <w:rsid w:val="00246AEF"/>
    <w:rsid w:val="00246C57"/>
    <w:rsid w:val="002518E5"/>
    <w:rsid w:val="00251EC3"/>
    <w:rsid w:val="0025398C"/>
    <w:rsid w:val="00255971"/>
    <w:rsid w:val="0025677F"/>
    <w:rsid w:val="00265558"/>
    <w:rsid w:val="00267EFA"/>
    <w:rsid w:val="002700D1"/>
    <w:rsid w:val="00271340"/>
    <w:rsid w:val="00274EFB"/>
    <w:rsid w:val="0027594E"/>
    <w:rsid w:val="00275A67"/>
    <w:rsid w:val="00275ED2"/>
    <w:rsid w:val="002812F7"/>
    <w:rsid w:val="00287AB9"/>
    <w:rsid w:val="00294627"/>
    <w:rsid w:val="0029590E"/>
    <w:rsid w:val="002A0013"/>
    <w:rsid w:val="002A40BD"/>
    <w:rsid w:val="002A7347"/>
    <w:rsid w:val="002A7AD1"/>
    <w:rsid w:val="002B00EF"/>
    <w:rsid w:val="002B0EE7"/>
    <w:rsid w:val="002B1A6B"/>
    <w:rsid w:val="002B231E"/>
    <w:rsid w:val="002B79B8"/>
    <w:rsid w:val="002C5543"/>
    <w:rsid w:val="002C578F"/>
    <w:rsid w:val="002D6AD5"/>
    <w:rsid w:val="002E009A"/>
    <w:rsid w:val="002E00A3"/>
    <w:rsid w:val="002E04A3"/>
    <w:rsid w:val="002E5E0A"/>
    <w:rsid w:val="002E7D23"/>
    <w:rsid w:val="002F0EE3"/>
    <w:rsid w:val="002F149A"/>
    <w:rsid w:val="002F1843"/>
    <w:rsid w:val="002F217F"/>
    <w:rsid w:val="002F2E7B"/>
    <w:rsid w:val="002F3AC5"/>
    <w:rsid w:val="002F4107"/>
    <w:rsid w:val="002F41AE"/>
    <w:rsid w:val="0030339B"/>
    <w:rsid w:val="00303B48"/>
    <w:rsid w:val="0030603E"/>
    <w:rsid w:val="00312C90"/>
    <w:rsid w:val="003168AC"/>
    <w:rsid w:val="00320A81"/>
    <w:rsid w:val="003212A0"/>
    <w:rsid w:val="00322D83"/>
    <w:rsid w:val="003254FC"/>
    <w:rsid w:val="0032554B"/>
    <w:rsid w:val="0032722E"/>
    <w:rsid w:val="00330E1A"/>
    <w:rsid w:val="00331206"/>
    <w:rsid w:val="003341A5"/>
    <w:rsid w:val="00335422"/>
    <w:rsid w:val="00335984"/>
    <w:rsid w:val="00335B70"/>
    <w:rsid w:val="003403A9"/>
    <w:rsid w:val="00342469"/>
    <w:rsid w:val="00343C0E"/>
    <w:rsid w:val="00346EF2"/>
    <w:rsid w:val="00350E2F"/>
    <w:rsid w:val="00352496"/>
    <w:rsid w:val="00354AEA"/>
    <w:rsid w:val="00356638"/>
    <w:rsid w:val="003604C4"/>
    <w:rsid w:val="00360D1F"/>
    <w:rsid w:val="00361B47"/>
    <w:rsid w:val="00367616"/>
    <w:rsid w:val="00367958"/>
    <w:rsid w:val="00375AEC"/>
    <w:rsid w:val="00375FDF"/>
    <w:rsid w:val="003776F8"/>
    <w:rsid w:val="00377A13"/>
    <w:rsid w:val="00382578"/>
    <w:rsid w:val="00384F55"/>
    <w:rsid w:val="003873A1"/>
    <w:rsid w:val="00390A09"/>
    <w:rsid w:val="00390F0B"/>
    <w:rsid w:val="0039140D"/>
    <w:rsid w:val="00395352"/>
    <w:rsid w:val="00397A88"/>
    <w:rsid w:val="003A0E8A"/>
    <w:rsid w:val="003A117A"/>
    <w:rsid w:val="003C0289"/>
    <w:rsid w:val="003C0335"/>
    <w:rsid w:val="003C1638"/>
    <w:rsid w:val="003C3C8D"/>
    <w:rsid w:val="003C7B86"/>
    <w:rsid w:val="003D2687"/>
    <w:rsid w:val="003D53FF"/>
    <w:rsid w:val="003D60EF"/>
    <w:rsid w:val="003D697D"/>
    <w:rsid w:val="003E372A"/>
    <w:rsid w:val="003E5C32"/>
    <w:rsid w:val="003F05AB"/>
    <w:rsid w:val="00405F1C"/>
    <w:rsid w:val="00407329"/>
    <w:rsid w:val="00412556"/>
    <w:rsid w:val="004128B2"/>
    <w:rsid w:val="00414CCA"/>
    <w:rsid w:val="00415438"/>
    <w:rsid w:val="00415F77"/>
    <w:rsid w:val="00416B37"/>
    <w:rsid w:val="00420BE4"/>
    <w:rsid w:val="00420E1F"/>
    <w:rsid w:val="00426D2A"/>
    <w:rsid w:val="00430A2F"/>
    <w:rsid w:val="00430AE9"/>
    <w:rsid w:val="00432B2E"/>
    <w:rsid w:val="0043339E"/>
    <w:rsid w:val="00433412"/>
    <w:rsid w:val="004367A2"/>
    <w:rsid w:val="00440B51"/>
    <w:rsid w:val="00445B4C"/>
    <w:rsid w:val="0044636F"/>
    <w:rsid w:val="00450D46"/>
    <w:rsid w:val="00451713"/>
    <w:rsid w:val="00457509"/>
    <w:rsid w:val="00462398"/>
    <w:rsid w:val="00466463"/>
    <w:rsid w:val="00466E7F"/>
    <w:rsid w:val="00467639"/>
    <w:rsid w:val="0046776D"/>
    <w:rsid w:val="00470EBE"/>
    <w:rsid w:val="00471E12"/>
    <w:rsid w:val="00472128"/>
    <w:rsid w:val="00472131"/>
    <w:rsid w:val="00476DF5"/>
    <w:rsid w:val="00477CEC"/>
    <w:rsid w:val="004803F2"/>
    <w:rsid w:val="00480829"/>
    <w:rsid w:val="00482DB8"/>
    <w:rsid w:val="00483CDD"/>
    <w:rsid w:val="00483D20"/>
    <w:rsid w:val="00484895"/>
    <w:rsid w:val="00485369"/>
    <w:rsid w:val="004903A1"/>
    <w:rsid w:val="00493D9C"/>
    <w:rsid w:val="00496F1F"/>
    <w:rsid w:val="004A022B"/>
    <w:rsid w:val="004A0C82"/>
    <w:rsid w:val="004A5703"/>
    <w:rsid w:val="004A5F44"/>
    <w:rsid w:val="004A694F"/>
    <w:rsid w:val="004A7107"/>
    <w:rsid w:val="004B1761"/>
    <w:rsid w:val="004B4842"/>
    <w:rsid w:val="004B5016"/>
    <w:rsid w:val="004B7B5A"/>
    <w:rsid w:val="004C1C1F"/>
    <w:rsid w:val="004C4560"/>
    <w:rsid w:val="004C7A63"/>
    <w:rsid w:val="004D313A"/>
    <w:rsid w:val="004D547D"/>
    <w:rsid w:val="004D704A"/>
    <w:rsid w:val="004E52DA"/>
    <w:rsid w:val="004E69C1"/>
    <w:rsid w:val="004F090F"/>
    <w:rsid w:val="004F16A7"/>
    <w:rsid w:val="004F3091"/>
    <w:rsid w:val="004F6EF3"/>
    <w:rsid w:val="004F7598"/>
    <w:rsid w:val="0050032F"/>
    <w:rsid w:val="005012F6"/>
    <w:rsid w:val="005103A1"/>
    <w:rsid w:val="00510877"/>
    <w:rsid w:val="005249C7"/>
    <w:rsid w:val="00525C7D"/>
    <w:rsid w:val="00526642"/>
    <w:rsid w:val="00540A8E"/>
    <w:rsid w:val="00546861"/>
    <w:rsid w:val="005506AC"/>
    <w:rsid w:val="0055084B"/>
    <w:rsid w:val="005508C6"/>
    <w:rsid w:val="0055460A"/>
    <w:rsid w:val="0055580A"/>
    <w:rsid w:val="00555B1D"/>
    <w:rsid w:val="00560258"/>
    <w:rsid w:val="00560CBF"/>
    <w:rsid w:val="00566923"/>
    <w:rsid w:val="005669FD"/>
    <w:rsid w:val="00566DBC"/>
    <w:rsid w:val="00572293"/>
    <w:rsid w:val="00575CED"/>
    <w:rsid w:val="005762E4"/>
    <w:rsid w:val="0058261E"/>
    <w:rsid w:val="005904EE"/>
    <w:rsid w:val="00590C2D"/>
    <w:rsid w:val="00590E5E"/>
    <w:rsid w:val="00592DE4"/>
    <w:rsid w:val="00595659"/>
    <w:rsid w:val="00597117"/>
    <w:rsid w:val="005A0337"/>
    <w:rsid w:val="005A03A6"/>
    <w:rsid w:val="005A0EA8"/>
    <w:rsid w:val="005A1FF7"/>
    <w:rsid w:val="005A5349"/>
    <w:rsid w:val="005B217E"/>
    <w:rsid w:val="005B3FF2"/>
    <w:rsid w:val="005B4066"/>
    <w:rsid w:val="005C0234"/>
    <w:rsid w:val="005C4674"/>
    <w:rsid w:val="005C655A"/>
    <w:rsid w:val="005D24D7"/>
    <w:rsid w:val="005D48EC"/>
    <w:rsid w:val="005E1548"/>
    <w:rsid w:val="005E1DB3"/>
    <w:rsid w:val="005E1E77"/>
    <w:rsid w:val="005E3868"/>
    <w:rsid w:val="005E3A1D"/>
    <w:rsid w:val="005E3CA7"/>
    <w:rsid w:val="005E5014"/>
    <w:rsid w:val="005F09FD"/>
    <w:rsid w:val="005F0BD8"/>
    <w:rsid w:val="005F177A"/>
    <w:rsid w:val="005F2E50"/>
    <w:rsid w:val="005F3B96"/>
    <w:rsid w:val="005F5328"/>
    <w:rsid w:val="005F55C0"/>
    <w:rsid w:val="005F699A"/>
    <w:rsid w:val="006009FC"/>
    <w:rsid w:val="00600C85"/>
    <w:rsid w:val="00603185"/>
    <w:rsid w:val="00606761"/>
    <w:rsid w:val="006072E2"/>
    <w:rsid w:val="006076F3"/>
    <w:rsid w:val="00607D6C"/>
    <w:rsid w:val="00607FE5"/>
    <w:rsid w:val="00611A8C"/>
    <w:rsid w:val="006169A9"/>
    <w:rsid w:val="00617138"/>
    <w:rsid w:val="00620E73"/>
    <w:rsid w:val="006220FA"/>
    <w:rsid w:val="0062470E"/>
    <w:rsid w:val="00624DEF"/>
    <w:rsid w:val="00625E99"/>
    <w:rsid w:val="00630A3F"/>
    <w:rsid w:val="00631C55"/>
    <w:rsid w:val="00632486"/>
    <w:rsid w:val="00633B55"/>
    <w:rsid w:val="0063555A"/>
    <w:rsid w:val="0064050C"/>
    <w:rsid w:val="006405BA"/>
    <w:rsid w:val="006413D2"/>
    <w:rsid w:val="00652091"/>
    <w:rsid w:val="006525F6"/>
    <w:rsid w:val="006529D9"/>
    <w:rsid w:val="006544A5"/>
    <w:rsid w:val="006571BD"/>
    <w:rsid w:val="00670546"/>
    <w:rsid w:val="00673BA9"/>
    <w:rsid w:val="006756EC"/>
    <w:rsid w:val="00691A2D"/>
    <w:rsid w:val="00696883"/>
    <w:rsid w:val="00696D5C"/>
    <w:rsid w:val="006979B7"/>
    <w:rsid w:val="00697E1B"/>
    <w:rsid w:val="006A4E02"/>
    <w:rsid w:val="006B2155"/>
    <w:rsid w:val="006B217F"/>
    <w:rsid w:val="006B2E36"/>
    <w:rsid w:val="006B3E1B"/>
    <w:rsid w:val="006B7961"/>
    <w:rsid w:val="006C20CD"/>
    <w:rsid w:val="006C5E36"/>
    <w:rsid w:val="006C638A"/>
    <w:rsid w:val="006C6F7A"/>
    <w:rsid w:val="006C7640"/>
    <w:rsid w:val="006D1F60"/>
    <w:rsid w:val="006D2ADC"/>
    <w:rsid w:val="006D474C"/>
    <w:rsid w:val="006D72C3"/>
    <w:rsid w:val="006D7AF5"/>
    <w:rsid w:val="006E776C"/>
    <w:rsid w:val="006E7AD0"/>
    <w:rsid w:val="006F3BA2"/>
    <w:rsid w:val="006F4AE9"/>
    <w:rsid w:val="006F5898"/>
    <w:rsid w:val="006F714F"/>
    <w:rsid w:val="00702B00"/>
    <w:rsid w:val="007035A9"/>
    <w:rsid w:val="00703E70"/>
    <w:rsid w:val="00703F6F"/>
    <w:rsid w:val="0071508D"/>
    <w:rsid w:val="007162EC"/>
    <w:rsid w:val="0071664C"/>
    <w:rsid w:val="00723540"/>
    <w:rsid w:val="00726721"/>
    <w:rsid w:val="00727229"/>
    <w:rsid w:val="00727361"/>
    <w:rsid w:val="00734C3C"/>
    <w:rsid w:val="007375D0"/>
    <w:rsid w:val="0074309B"/>
    <w:rsid w:val="00746B03"/>
    <w:rsid w:val="00750D7F"/>
    <w:rsid w:val="0075389B"/>
    <w:rsid w:val="00753CD4"/>
    <w:rsid w:val="007600A4"/>
    <w:rsid w:val="007605EC"/>
    <w:rsid w:val="0076105E"/>
    <w:rsid w:val="00761F94"/>
    <w:rsid w:val="007633FE"/>
    <w:rsid w:val="00763B62"/>
    <w:rsid w:val="0076595F"/>
    <w:rsid w:val="0076708E"/>
    <w:rsid w:val="00770FA7"/>
    <w:rsid w:val="00772E85"/>
    <w:rsid w:val="00773FE3"/>
    <w:rsid w:val="00775266"/>
    <w:rsid w:val="007755D4"/>
    <w:rsid w:val="00775A1C"/>
    <w:rsid w:val="007802DE"/>
    <w:rsid w:val="00781590"/>
    <w:rsid w:val="007832AA"/>
    <w:rsid w:val="0078627B"/>
    <w:rsid w:val="00792570"/>
    <w:rsid w:val="00793456"/>
    <w:rsid w:val="007935CC"/>
    <w:rsid w:val="00796BB4"/>
    <w:rsid w:val="007A329C"/>
    <w:rsid w:val="007A3794"/>
    <w:rsid w:val="007A3B5D"/>
    <w:rsid w:val="007A7636"/>
    <w:rsid w:val="007B0DA7"/>
    <w:rsid w:val="007B0DCE"/>
    <w:rsid w:val="007B1248"/>
    <w:rsid w:val="007B59C4"/>
    <w:rsid w:val="007B62F4"/>
    <w:rsid w:val="007C1039"/>
    <w:rsid w:val="007C6724"/>
    <w:rsid w:val="007D18C8"/>
    <w:rsid w:val="007D1E17"/>
    <w:rsid w:val="007D3B35"/>
    <w:rsid w:val="007D7E01"/>
    <w:rsid w:val="007E0597"/>
    <w:rsid w:val="007E2562"/>
    <w:rsid w:val="007E32BB"/>
    <w:rsid w:val="007E371D"/>
    <w:rsid w:val="007E659C"/>
    <w:rsid w:val="007F2341"/>
    <w:rsid w:val="007F2AF6"/>
    <w:rsid w:val="007F2D74"/>
    <w:rsid w:val="007F5018"/>
    <w:rsid w:val="007F52ED"/>
    <w:rsid w:val="007F65A3"/>
    <w:rsid w:val="008013DE"/>
    <w:rsid w:val="00802FE3"/>
    <w:rsid w:val="00805B38"/>
    <w:rsid w:val="00812F65"/>
    <w:rsid w:val="008140BA"/>
    <w:rsid w:val="008142AE"/>
    <w:rsid w:val="00815D95"/>
    <w:rsid w:val="0081680F"/>
    <w:rsid w:val="00820300"/>
    <w:rsid w:val="0082344A"/>
    <w:rsid w:val="00824E39"/>
    <w:rsid w:val="00826BFB"/>
    <w:rsid w:val="00833CA2"/>
    <w:rsid w:val="0083722B"/>
    <w:rsid w:val="00842EF2"/>
    <w:rsid w:val="00847CDF"/>
    <w:rsid w:val="00851A0C"/>
    <w:rsid w:val="008544B9"/>
    <w:rsid w:val="00856138"/>
    <w:rsid w:val="00856670"/>
    <w:rsid w:val="00861BB5"/>
    <w:rsid w:val="00862415"/>
    <w:rsid w:val="00863B45"/>
    <w:rsid w:val="0086537F"/>
    <w:rsid w:val="00865D8A"/>
    <w:rsid w:val="008704B0"/>
    <w:rsid w:val="00874C6A"/>
    <w:rsid w:val="008751B6"/>
    <w:rsid w:val="008810B1"/>
    <w:rsid w:val="008811F5"/>
    <w:rsid w:val="00883693"/>
    <w:rsid w:val="00885AE8"/>
    <w:rsid w:val="00885BFE"/>
    <w:rsid w:val="008869E5"/>
    <w:rsid w:val="00891174"/>
    <w:rsid w:val="00895298"/>
    <w:rsid w:val="00896211"/>
    <w:rsid w:val="00896958"/>
    <w:rsid w:val="00896ECC"/>
    <w:rsid w:val="008A3018"/>
    <w:rsid w:val="008A36E7"/>
    <w:rsid w:val="008A47B7"/>
    <w:rsid w:val="008A6492"/>
    <w:rsid w:val="008A6E06"/>
    <w:rsid w:val="008B12FF"/>
    <w:rsid w:val="008B1628"/>
    <w:rsid w:val="008B204E"/>
    <w:rsid w:val="008B39F6"/>
    <w:rsid w:val="008B6609"/>
    <w:rsid w:val="008C0225"/>
    <w:rsid w:val="008C21A0"/>
    <w:rsid w:val="008C390F"/>
    <w:rsid w:val="008C5241"/>
    <w:rsid w:val="008C57AB"/>
    <w:rsid w:val="008C7C9C"/>
    <w:rsid w:val="008D2C69"/>
    <w:rsid w:val="008D3622"/>
    <w:rsid w:val="008D3CFF"/>
    <w:rsid w:val="008D4669"/>
    <w:rsid w:val="008D4A59"/>
    <w:rsid w:val="008D4EFF"/>
    <w:rsid w:val="008D6366"/>
    <w:rsid w:val="008D779F"/>
    <w:rsid w:val="008E0F9A"/>
    <w:rsid w:val="008E1209"/>
    <w:rsid w:val="008E2399"/>
    <w:rsid w:val="008E2CD4"/>
    <w:rsid w:val="008E2D11"/>
    <w:rsid w:val="008E393D"/>
    <w:rsid w:val="008F0992"/>
    <w:rsid w:val="008F1685"/>
    <w:rsid w:val="00901275"/>
    <w:rsid w:val="009016EA"/>
    <w:rsid w:val="00901A8A"/>
    <w:rsid w:val="009039EF"/>
    <w:rsid w:val="00904D09"/>
    <w:rsid w:val="00905397"/>
    <w:rsid w:val="00911F6B"/>
    <w:rsid w:val="00913C0A"/>
    <w:rsid w:val="00914CDB"/>
    <w:rsid w:val="00920226"/>
    <w:rsid w:val="009215F5"/>
    <w:rsid w:val="00922A05"/>
    <w:rsid w:val="00923506"/>
    <w:rsid w:val="0092350A"/>
    <w:rsid w:val="00924068"/>
    <w:rsid w:val="00924342"/>
    <w:rsid w:val="00930C16"/>
    <w:rsid w:val="00932479"/>
    <w:rsid w:val="00932658"/>
    <w:rsid w:val="00932B75"/>
    <w:rsid w:val="009330D1"/>
    <w:rsid w:val="00933227"/>
    <w:rsid w:val="00934F4F"/>
    <w:rsid w:val="009357CF"/>
    <w:rsid w:val="00936060"/>
    <w:rsid w:val="00937D1F"/>
    <w:rsid w:val="00937DF2"/>
    <w:rsid w:val="00940041"/>
    <w:rsid w:val="009405B5"/>
    <w:rsid w:val="009407C8"/>
    <w:rsid w:val="00940C7D"/>
    <w:rsid w:val="00941889"/>
    <w:rsid w:val="00945900"/>
    <w:rsid w:val="009567E8"/>
    <w:rsid w:val="00956ACC"/>
    <w:rsid w:val="009570F4"/>
    <w:rsid w:val="00960A84"/>
    <w:rsid w:val="00961135"/>
    <w:rsid w:val="00961811"/>
    <w:rsid w:val="00961B23"/>
    <w:rsid w:val="0096375E"/>
    <w:rsid w:val="00965369"/>
    <w:rsid w:val="0096550A"/>
    <w:rsid w:val="00965943"/>
    <w:rsid w:val="00966A64"/>
    <w:rsid w:val="00966AFF"/>
    <w:rsid w:val="00970267"/>
    <w:rsid w:val="00971872"/>
    <w:rsid w:val="0097399B"/>
    <w:rsid w:val="00973CA8"/>
    <w:rsid w:val="00973D64"/>
    <w:rsid w:val="009764BF"/>
    <w:rsid w:val="0097719D"/>
    <w:rsid w:val="0098732A"/>
    <w:rsid w:val="0098736E"/>
    <w:rsid w:val="009919B2"/>
    <w:rsid w:val="00996C2B"/>
    <w:rsid w:val="009A1B11"/>
    <w:rsid w:val="009A1E3A"/>
    <w:rsid w:val="009A210F"/>
    <w:rsid w:val="009A27F0"/>
    <w:rsid w:val="009A343B"/>
    <w:rsid w:val="009B2716"/>
    <w:rsid w:val="009B49BF"/>
    <w:rsid w:val="009B71B4"/>
    <w:rsid w:val="009C1866"/>
    <w:rsid w:val="009C390A"/>
    <w:rsid w:val="009C42B2"/>
    <w:rsid w:val="009D0628"/>
    <w:rsid w:val="009D398E"/>
    <w:rsid w:val="009D4BB2"/>
    <w:rsid w:val="009D6207"/>
    <w:rsid w:val="009D7B6D"/>
    <w:rsid w:val="009E04D1"/>
    <w:rsid w:val="009E23D2"/>
    <w:rsid w:val="009E767D"/>
    <w:rsid w:val="009E7786"/>
    <w:rsid w:val="009F0BF4"/>
    <w:rsid w:val="009F12E6"/>
    <w:rsid w:val="009F1A97"/>
    <w:rsid w:val="009F302A"/>
    <w:rsid w:val="00A020E9"/>
    <w:rsid w:val="00A04885"/>
    <w:rsid w:val="00A1250E"/>
    <w:rsid w:val="00A15038"/>
    <w:rsid w:val="00A165DF"/>
    <w:rsid w:val="00A1696B"/>
    <w:rsid w:val="00A16DC9"/>
    <w:rsid w:val="00A2226F"/>
    <w:rsid w:val="00A24869"/>
    <w:rsid w:val="00A256D1"/>
    <w:rsid w:val="00A30ACD"/>
    <w:rsid w:val="00A31000"/>
    <w:rsid w:val="00A32C9E"/>
    <w:rsid w:val="00A4454D"/>
    <w:rsid w:val="00A4750C"/>
    <w:rsid w:val="00A50A14"/>
    <w:rsid w:val="00A54AA3"/>
    <w:rsid w:val="00A55135"/>
    <w:rsid w:val="00A56643"/>
    <w:rsid w:val="00A60481"/>
    <w:rsid w:val="00A60A99"/>
    <w:rsid w:val="00A61B82"/>
    <w:rsid w:val="00A63857"/>
    <w:rsid w:val="00A662FE"/>
    <w:rsid w:val="00A71055"/>
    <w:rsid w:val="00A7591D"/>
    <w:rsid w:val="00A768C6"/>
    <w:rsid w:val="00A77C3D"/>
    <w:rsid w:val="00A80770"/>
    <w:rsid w:val="00A8124F"/>
    <w:rsid w:val="00A81EE6"/>
    <w:rsid w:val="00A844E6"/>
    <w:rsid w:val="00A85664"/>
    <w:rsid w:val="00A85C00"/>
    <w:rsid w:val="00A90A0E"/>
    <w:rsid w:val="00A927B8"/>
    <w:rsid w:val="00A94A7E"/>
    <w:rsid w:val="00A95F6D"/>
    <w:rsid w:val="00A96A05"/>
    <w:rsid w:val="00AA035F"/>
    <w:rsid w:val="00AA2BD1"/>
    <w:rsid w:val="00AA3B39"/>
    <w:rsid w:val="00AA3CD1"/>
    <w:rsid w:val="00AA5845"/>
    <w:rsid w:val="00AB097E"/>
    <w:rsid w:val="00AB24A1"/>
    <w:rsid w:val="00AB588C"/>
    <w:rsid w:val="00AB71A3"/>
    <w:rsid w:val="00AB7FBE"/>
    <w:rsid w:val="00AC5895"/>
    <w:rsid w:val="00AC6864"/>
    <w:rsid w:val="00AD2F23"/>
    <w:rsid w:val="00AD31AD"/>
    <w:rsid w:val="00AD40EF"/>
    <w:rsid w:val="00AD4550"/>
    <w:rsid w:val="00AE0BE9"/>
    <w:rsid w:val="00AE180C"/>
    <w:rsid w:val="00AF0F7F"/>
    <w:rsid w:val="00AF2954"/>
    <w:rsid w:val="00AF39A0"/>
    <w:rsid w:val="00AF5C1F"/>
    <w:rsid w:val="00AF5F76"/>
    <w:rsid w:val="00AF79C2"/>
    <w:rsid w:val="00B00859"/>
    <w:rsid w:val="00B024AB"/>
    <w:rsid w:val="00B044E7"/>
    <w:rsid w:val="00B051B4"/>
    <w:rsid w:val="00B13982"/>
    <w:rsid w:val="00B13F4F"/>
    <w:rsid w:val="00B1414B"/>
    <w:rsid w:val="00B16860"/>
    <w:rsid w:val="00B1706F"/>
    <w:rsid w:val="00B1725B"/>
    <w:rsid w:val="00B23996"/>
    <w:rsid w:val="00B24118"/>
    <w:rsid w:val="00B26710"/>
    <w:rsid w:val="00B26C05"/>
    <w:rsid w:val="00B31702"/>
    <w:rsid w:val="00B31BF5"/>
    <w:rsid w:val="00B35A77"/>
    <w:rsid w:val="00B411AC"/>
    <w:rsid w:val="00B42EAD"/>
    <w:rsid w:val="00B42EFB"/>
    <w:rsid w:val="00B51E97"/>
    <w:rsid w:val="00B52E1B"/>
    <w:rsid w:val="00B54340"/>
    <w:rsid w:val="00B54504"/>
    <w:rsid w:val="00B56450"/>
    <w:rsid w:val="00B572BB"/>
    <w:rsid w:val="00B635AA"/>
    <w:rsid w:val="00B678D5"/>
    <w:rsid w:val="00B73AEB"/>
    <w:rsid w:val="00B73B99"/>
    <w:rsid w:val="00B752B3"/>
    <w:rsid w:val="00B801BB"/>
    <w:rsid w:val="00B80DAF"/>
    <w:rsid w:val="00B824FC"/>
    <w:rsid w:val="00B86748"/>
    <w:rsid w:val="00B912B9"/>
    <w:rsid w:val="00B9328D"/>
    <w:rsid w:val="00B93449"/>
    <w:rsid w:val="00B95FBA"/>
    <w:rsid w:val="00BA04F2"/>
    <w:rsid w:val="00BA1EB7"/>
    <w:rsid w:val="00BA20FB"/>
    <w:rsid w:val="00BA27EB"/>
    <w:rsid w:val="00BA74CC"/>
    <w:rsid w:val="00BB2403"/>
    <w:rsid w:val="00BB2A67"/>
    <w:rsid w:val="00BB3A63"/>
    <w:rsid w:val="00BC0FA3"/>
    <w:rsid w:val="00BC2C54"/>
    <w:rsid w:val="00BC514F"/>
    <w:rsid w:val="00BD35A9"/>
    <w:rsid w:val="00BD3795"/>
    <w:rsid w:val="00BD53F6"/>
    <w:rsid w:val="00BE0234"/>
    <w:rsid w:val="00BE2B3F"/>
    <w:rsid w:val="00BE37EA"/>
    <w:rsid w:val="00BE5CD0"/>
    <w:rsid w:val="00BF0871"/>
    <w:rsid w:val="00BF18BE"/>
    <w:rsid w:val="00BF5AEE"/>
    <w:rsid w:val="00C00514"/>
    <w:rsid w:val="00C00CEA"/>
    <w:rsid w:val="00C0730F"/>
    <w:rsid w:val="00C10DAB"/>
    <w:rsid w:val="00C1445D"/>
    <w:rsid w:val="00C157BE"/>
    <w:rsid w:val="00C22093"/>
    <w:rsid w:val="00C22DA0"/>
    <w:rsid w:val="00C23A14"/>
    <w:rsid w:val="00C246BD"/>
    <w:rsid w:val="00C2527C"/>
    <w:rsid w:val="00C26C78"/>
    <w:rsid w:val="00C27232"/>
    <w:rsid w:val="00C319BE"/>
    <w:rsid w:val="00C32F40"/>
    <w:rsid w:val="00C35A81"/>
    <w:rsid w:val="00C4005A"/>
    <w:rsid w:val="00C4188F"/>
    <w:rsid w:val="00C4676B"/>
    <w:rsid w:val="00C5001E"/>
    <w:rsid w:val="00C50C95"/>
    <w:rsid w:val="00C52944"/>
    <w:rsid w:val="00C5358E"/>
    <w:rsid w:val="00C5366C"/>
    <w:rsid w:val="00C54AB2"/>
    <w:rsid w:val="00C61AD5"/>
    <w:rsid w:val="00C62AB3"/>
    <w:rsid w:val="00C62F3F"/>
    <w:rsid w:val="00C62F64"/>
    <w:rsid w:val="00C63F45"/>
    <w:rsid w:val="00C66891"/>
    <w:rsid w:val="00C66EA9"/>
    <w:rsid w:val="00C712B3"/>
    <w:rsid w:val="00C748CE"/>
    <w:rsid w:val="00C754C7"/>
    <w:rsid w:val="00C775F4"/>
    <w:rsid w:val="00C77DF8"/>
    <w:rsid w:val="00C80234"/>
    <w:rsid w:val="00C8576D"/>
    <w:rsid w:val="00C9110E"/>
    <w:rsid w:val="00C921A8"/>
    <w:rsid w:val="00C96C46"/>
    <w:rsid w:val="00CA2BAC"/>
    <w:rsid w:val="00CA2F88"/>
    <w:rsid w:val="00CA5C59"/>
    <w:rsid w:val="00CA7C17"/>
    <w:rsid w:val="00CB11F2"/>
    <w:rsid w:val="00CB42E3"/>
    <w:rsid w:val="00CB46ED"/>
    <w:rsid w:val="00CB5ECD"/>
    <w:rsid w:val="00CB6656"/>
    <w:rsid w:val="00CC0150"/>
    <w:rsid w:val="00CC061B"/>
    <w:rsid w:val="00CC1529"/>
    <w:rsid w:val="00CC157C"/>
    <w:rsid w:val="00CC3F06"/>
    <w:rsid w:val="00CC42EF"/>
    <w:rsid w:val="00CC4BDD"/>
    <w:rsid w:val="00CD6D06"/>
    <w:rsid w:val="00CD7548"/>
    <w:rsid w:val="00CD788D"/>
    <w:rsid w:val="00CE3E03"/>
    <w:rsid w:val="00CE4989"/>
    <w:rsid w:val="00CE6EF7"/>
    <w:rsid w:val="00CE77C9"/>
    <w:rsid w:val="00CF1B3B"/>
    <w:rsid w:val="00CF7569"/>
    <w:rsid w:val="00CF7828"/>
    <w:rsid w:val="00D143ED"/>
    <w:rsid w:val="00D1664C"/>
    <w:rsid w:val="00D203CB"/>
    <w:rsid w:val="00D22169"/>
    <w:rsid w:val="00D22EBC"/>
    <w:rsid w:val="00D243A2"/>
    <w:rsid w:val="00D25CFE"/>
    <w:rsid w:val="00D26695"/>
    <w:rsid w:val="00D26C2F"/>
    <w:rsid w:val="00D31507"/>
    <w:rsid w:val="00D33690"/>
    <w:rsid w:val="00D33C77"/>
    <w:rsid w:val="00D3510D"/>
    <w:rsid w:val="00D35411"/>
    <w:rsid w:val="00D363F0"/>
    <w:rsid w:val="00D402AC"/>
    <w:rsid w:val="00D40A28"/>
    <w:rsid w:val="00D4391C"/>
    <w:rsid w:val="00D442EF"/>
    <w:rsid w:val="00D46452"/>
    <w:rsid w:val="00D47323"/>
    <w:rsid w:val="00D57287"/>
    <w:rsid w:val="00D62A1C"/>
    <w:rsid w:val="00D702C3"/>
    <w:rsid w:val="00D70422"/>
    <w:rsid w:val="00D73739"/>
    <w:rsid w:val="00D866BA"/>
    <w:rsid w:val="00D876B9"/>
    <w:rsid w:val="00D8799E"/>
    <w:rsid w:val="00D90CA2"/>
    <w:rsid w:val="00D9186A"/>
    <w:rsid w:val="00D93ED6"/>
    <w:rsid w:val="00D965FC"/>
    <w:rsid w:val="00D97C3F"/>
    <w:rsid w:val="00DA1C9A"/>
    <w:rsid w:val="00DA2DCD"/>
    <w:rsid w:val="00DA4ECC"/>
    <w:rsid w:val="00DA5357"/>
    <w:rsid w:val="00DB11EE"/>
    <w:rsid w:val="00DB36F0"/>
    <w:rsid w:val="00DB440F"/>
    <w:rsid w:val="00DB57F6"/>
    <w:rsid w:val="00DB62DB"/>
    <w:rsid w:val="00DC3661"/>
    <w:rsid w:val="00DC4070"/>
    <w:rsid w:val="00DC4FD2"/>
    <w:rsid w:val="00DD0260"/>
    <w:rsid w:val="00DD271E"/>
    <w:rsid w:val="00DD3CE4"/>
    <w:rsid w:val="00DD415D"/>
    <w:rsid w:val="00DD5382"/>
    <w:rsid w:val="00DD5AED"/>
    <w:rsid w:val="00DD7E8B"/>
    <w:rsid w:val="00DE0002"/>
    <w:rsid w:val="00DE02A5"/>
    <w:rsid w:val="00DE05D3"/>
    <w:rsid w:val="00DE0F5B"/>
    <w:rsid w:val="00DE1B3F"/>
    <w:rsid w:val="00DE1C7F"/>
    <w:rsid w:val="00DE3158"/>
    <w:rsid w:val="00DE5699"/>
    <w:rsid w:val="00DE6195"/>
    <w:rsid w:val="00DF0B6A"/>
    <w:rsid w:val="00DF1F2E"/>
    <w:rsid w:val="00DF3B67"/>
    <w:rsid w:val="00DF694F"/>
    <w:rsid w:val="00DF6EF4"/>
    <w:rsid w:val="00DF7C25"/>
    <w:rsid w:val="00E014E3"/>
    <w:rsid w:val="00E02B9F"/>
    <w:rsid w:val="00E02CF5"/>
    <w:rsid w:val="00E03FBD"/>
    <w:rsid w:val="00E051C8"/>
    <w:rsid w:val="00E07E1E"/>
    <w:rsid w:val="00E11A04"/>
    <w:rsid w:val="00E14569"/>
    <w:rsid w:val="00E15F8B"/>
    <w:rsid w:val="00E22784"/>
    <w:rsid w:val="00E2696C"/>
    <w:rsid w:val="00E317F1"/>
    <w:rsid w:val="00E31ECE"/>
    <w:rsid w:val="00E361C1"/>
    <w:rsid w:val="00E42829"/>
    <w:rsid w:val="00E448A2"/>
    <w:rsid w:val="00E45886"/>
    <w:rsid w:val="00E465D8"/>
    <w:rsid w:val="00E47985"/>
    <w:rsid w:val="00E5015C"/>
    <w:rsid w:val="00E5138C"/>
    <w:rsid w:val="00E56090"/>
    <w:rsid w:val="00E560A0"/>
    <w:rsid w:val="00E56DCE"/>
    <w:rsid w:val="00E606BF"/>
    <w:rsid w:val="00E609B7"/>
    <w:rsid w:val="00E62B34"/>
    <w:rsid w:val="00E63CD4"/>
    <w:rsid w:val="00E65BE8"/>
    <w:rsid w:val="00E66095"/>
    <w:rsid w:val="00E670D4"/>
    <w:rsid w:val="00E67898"/>
    <w:rsid w:val="00E755F9"/>
    <w:rsid w:val="00E76DF8"/>
    <w:rsid w:val="00E8459A"/>
    <w:rsid w:val="00E872E8"/>
    <w:rsid w:val="00E8736C"/>
    <w:rsid w:val="00E91A47"/>
    <w:rsid w:val="00E92DEB"/>
    <w:rsid w:val="00E92F61"/>
    <w:rsid w:val="00E930D2"/>
    <w:rsid w:val="00E938E9"/>
    <w:rsid w:val="00E95C89"/>
    <w:rsid w:val="00E97715"/>
    <w:rsid w:val="00EA1698"/>
    <w:rsid w:val="00EA3A4C"/>
    <w:rsid w:val="00EA42DF"/>
    <w:rsid w:val="00EA4C93"/>
    <w:rsid w:val="00EA6E34"/>
    <w:rsid w:val="00EA7DFD"/>
    <w:rsid w:val="00EB0621"/>
    <w:rsid w:val="00EB09EF"/>
    <w:rsid w:val="00EB14C5"/>
    <w:rsid w:val="00EB2128"/>
    <w:rsid w:val="00EB2F04"/>
    <w:rsid w:val="00EB6D64"/>
    <w:rsid w:val="00EB7F24"/>
    <w:rsid w:val="00EC194E"/>
    <w:rsid w:val="00EC2824"/>
    <w:rsid w:val="00EC4084"/>
    <w:rsid w:val="00EC47A0"/>
    <w:rsid w:val="00EC7E73"/>
    <w:rsid w:val="00ED2689"/>
    <w:rsid w:val="00ED4C78"/>
    <w:rsid w:val="00ED4D3E"/>
    <w:rsid w:val="00ED6FE6"/>
    <w:rsid w:val="00EE5A2D"/>
    <w:rsid w:val="00EE643F"/>
    <w:rsid w:val="00EE68E4"/>
    <w:rsid w:val="00EF07F7"/>
    <w:rsid w:val="00EF09CD"/>
    <w:rsid w:val="00EF1DCD"/>
    <w:rsid w:val="00EF1E80"/>
    <w:rsid w:val="00EF511C"/>
    <w:rsid w:val="00EF66CD"/>
    <w:rsid w:val="00F02EC4"/>
    <w:rsid w:val="00F03D4C"/>
    <w:rsid w:val="00F07D49"/>
    <w:rsid w:val="00F07D4C"/>
    <w:rsid w:val="00F10013"/>
    <w:rsid w:val="00F10E65"/>
    <w:rsid w:val="00F1281A"/>
    <w:rsid w:val="00F13859"/>
    <w:rsid w:val="00F14771"/>
    <w:rsid w:val="00F1733A"/>
    <w:rsid w:val="00F17890"/>
    <w:rsid w:val="00F17B76"/>
    <w:rsid w:val="00F202E8"/>
    <w:rsid w:val="00F220B1"/>
    <w:rsid w:val="00F222A3"/>
    <w:rsid w:val="00F22872"/>
    <w:rsid w:val="00F237DA"/>
    <w:rsid w:val="00F25FF7"/>
    <w:rsid w:val="00F27155"/>
    <w:rsid w:val="00F308E0"/>
    <w:rsid w:val="00F3403F"/>
    <w:rsid w:val="00F348BA"/>
    <w:rsid w:val="00F36407"/>
    <w:rsid w:val="00F36778"/>
    <w:rsid w:val="00F40CDE"/>
    <w:rsid w:val="00F42630"/>
    <w:rsid w:val="00F43011"/>
    <w:rsid w:val="00F43DE0"/>
    <w:rsid w:val="00F50ADB"/>
    <w:rsid w:val="00F50B3A"/>
    <w:rsid w:val="00F544FD"/>
    <w:rsid w:val="00F54CFC"/>
    <w:rsid w:val="00F5616B"/>
    <w:rsid w:val="00F60682"/>
    <w:rsid w:val="00F6281B"/>
    <w:rsid w:val="00F62D84"/>
    <w:rsid w:val="00F6532D"/>
    <w:rsid w:val="00F673CB"/>
    <w:rsid w:val="00F67E1F"/>
    <w:rsid w:val="00F70FC4"/>
    <w:rsid w:val="00F72B75"/>
    <w:rsid w:val="00F72CBD"/>
    <w:rsid w:val="00F73F9E"/>
    <w:rsid w:val="00F75A8C"/>
    <w:rsid w:val="00F76492"/>
    <w:rsid w:val="00F768C6"/>
    <w:rsid w:val="00F826C7"/>
    <w:rsid w:val="00F826D5"/>
    <w:rsid w:val="00F86F97"/>
    <w:rsid w:val="00F93CEF"/>
    <w:rsid w:val="00F94327"/>
    <w:rsid w:val="00F9437A"/>
    <w:rsid w:val="00F95165"/>
    <w:rsid w:val="00F95179"/>
    <w:rsid w:val="00F956D8"/>
    <w:rsid w:val="00FA179A"/>
    <w:rsid w:val="00FA5FA4"/>
    <w:rsid w:val="00FB120D"/>
    <w:rsid w:val="00FB3AC8"/>
    <w:rsid w:val="00FB6495"/>
    <w:rsid w:val="00FB78F3"/>
    <w:rsid w:val="00FC30C3"/>
    <w:rsid w:val="00FC31D6"/>
    <w:rsid w:val="00FC5116"/>
    <w:rsid w:val="00FC6AE7"/>
    <w:rsid w:val="00FD34D5"/>
    <w:rsid w:val="00FD463D"/>
    <w:rsid w:val="00FD6456"/>
    <w:rsid w:val="00FD7138"/>
    <w:rsid w:val="00FD7B3F"/>
    <w:rsid w:val="00FE0B64"/>
    <w:rsid w:val="00FE25B9"/>
    <w:rsid w:val="00FE5E57"/>
    <w:rsid w:val="00FE6047"/>
    <w:rsid w:val="00FF37E1"/>
    <w:rsid w:val="00FF41DB"/>
    <w:rsid w:val="00FF46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229"/>
    <w:rPr>
      <w:rFonts w:ascii="Arial" w:hAnsi="Arial" w:cs="Arial"/>
      <w:sz w:val="20"/>
      <w:szCs w:val="20"/>
    </w:rPr>
  </w:style>
  <w:style w:type="paragraph" w:styleId="Heading1">
    <w:name w:val="heading 1"/>
    <w:basedOn w:val="Normal"/>
    <w:next w:val="Normal"/>
    <w:link w:val="Heading1Char"/>
    <w:uiPriority w:val="9"/>
    <w:qFormat/>
    <w:rsid w:val="00727229"/>
    <w:pPr>
      <w:keepNext/>
      <w:keepLines/>
      <w:numPr>
        <w:numId w:val="1"/>
      </w:numPr>
      <w:spacing w:before="480" w:after="0"/>
      <w:outlineLvl w:val="0"/>
    </w:pPr>
    <w:rPr>
      <w:rFonts w:eastAsiaTheme="majorEastAsia"/>
      <w:b/>
      <w:bCs/>
      <w:color w:val="31849B" w:themeColor="accent5" w:themeShade="BF"/>
    </w:rPr>
  </w:style>
  <w:style w:type="paragraph" w:styleId="Heading2">
    <w:name w:val="heading 2"/>
    <w:basedOn w:val="Normal"/>
    <w:next w:val="Normal"/>
    <w:link w:val="Heading2Char"/>
    <w:uiPriority w:val="9"/>
    <w:unhideWhenUsed/>
    <w:qFormat/>
    <w:rsid w:val="00727229"/>
    <w:pPr>
      <w:keepNext/>
      <w:keepLines/>
      <w:numPr>
        <w:ilvl w:val="1"/>
        <w:numId w:val="1"/>
      </w:numPr>
      <w:spacing w:before="200" w:after="0"/>
      <w:outlineLvl w:val="1"/>
    </w:pPr>
    <w:rPr>
      <w:rFonts w:eastAsiaTheme="majorEastAsia"/>
      <w:bCs/>
      <w:color w:val="31849B" w:themeColor="accent5" w:themeShade="BF"/>
    </w:rPr>
  </w:style>
  <w:style w:type="paragraph" w:styleId="Heading3">
    <w:name w:val="heading 3"/>
    <w:basedOn w:val="Normal"/>
    <w:next w:val="Normal"/>
    <w:link w:val="Heading3Char"/>
    <w:uiPriority w:val="9"/>
    <w:unhideWhenUsed/>
    <w:qFormat/>
    <w:rsid w:val="00727229"/>
    <w:pPr>
      <w:keepNext/>
      <w:keepLines/>
      <w:numPr>
        <w:ilvl w:val="2"/>
        <w:numId w:val="1"/>
      </w:numPr>
      <w:spacing w:before="200" w:after="0"/>
      <w:outlineLvl w:val="2"/>
    </w:pPr>
    <w:rPr>
      <w:rFonts w:eastAsiaTheme="majorEastAsia"/>
      <w:bCs/>
      <w:color w:val="E36C0A" w:themeColor="accent6" w:themeShade="BF"/>
    </w:rPr>
  </w:style>
  <w:style w:type="paragraph" w:styleId="Heading4">
    <w:name w:val="heading 4"/>
    <w:basedOn w:val="Normal"/>
    <w:next w:val="Normal"/>
    <w:link w:val="Heading4Char"/>
    <w:uiPriority w:val="9"/>
    <w:unhideWhenUsed/>
    <w:qFormat/>
    <w:rsid w:val="00526642"/>
    <w:pPr>
      <w:keepNext/>
      <w:keepLines/>
      <w:numPr>
        <w:ilvl w:val="3"/>
        <w:numId w:val="1"/>
      </w:numPr>
      <w:spacing w:before="200" w:after="0"/>
      <w:outlineLvl w:val="3"/>
    </w:pPr>
    <w:rPr>
      <w:rFonts w:asciiTheme="majorHAnsi" w:eastAsiaTheme="majorEastAsia" w:hAnsiTheme="majorHAnsi" w:cstheme="majorBidi"/>
      <w:b/>
      <w:bCs/>
      <w:i/>
      <w:iCs/>
      <w:color w:val="E36C0A" w:themeColor="accent6" w:themeShade="BF"/>
    </w:rPr>
  </w:style>
  <w:style w:type="paragraph" w:styleId="Heading5">
    <w:name w:val="heading 5"/>
    <w:basedOn w:val="Normal"/>
    <w:next w:val="Normal"/>
    <w:link w:val="Heading5Char"/>
    <w:uiPriority w:val="9"/>
    <w:unhideWhenUsed/>
    <w:qFormat/>
    <w:rsid w:val="00526642"/>
    <w:pPr>
      <w:keepNext/>
      <w:keepLines/>
      <w:numPr>
        <w:ilvl w:val="4"/>
        <w:numId w:val="1"/>
      </w:numPr>
      <w:spacing w:before="200" w:after="0"/>
      <w:outlineLvl w:val="4"/>
    </w:pPr>
    <w:rPr>
      <w:rFonts w:asciiTheme="majorHAnsi" w:eastAsiaTheme="majorEastAsia" w:hAnsiTheme="majorHAnsi" w:cstheme="majorBidi"/>
      <w:color w:val="E36C0A" w:themeColor="accent6" w:themeShade="BF"/>
    </w:rPr>
  </w:style>
  <w:style w:type="paragraph" w:styleId="Heading6">
    <w:name w:val="heading 6"/>
    <w:basedOn w:val="Normal"/>
    <w:next w:val="Normal"/>
    <w:link w:val="Heading6Char"/>
    <w:uiPriority w:val="9"/>
    <w:unhideWhenUsed/>
    <w:qFormat/>
    <w:rsid w:val="00526642"/>
    <w:pPr>
      <w:keepNext/>
      <w:keepLines/>
      <w:numPr>
        <w:ilvl w:val="5"/>
        <w:numId w:val="1"/>
      </w:numPr>
      <w:spacing w:before="200" w:after="0"/>
      <w:outlineLvl w:val="5"/>
    </w:pPr>
    <w:rPr>
      <w:rFonts w:asciiTheme="majorHAnsi" w:eastAsiaTheme="majorEastAsia" w:hAnsiTheme="majorHAnsi" w:cstheme="majorBidi"/>
      <w:i/>
      <w:iCs/>
      <w:color w:val="E36C0A" w:themeColor="accent6" w:themeShade="BF"/>
    </w:rPr>
  </w:style>
  <w:style w:type="paragraph" w:styleId="Heading7">
    <w:name w:val="heading 7"/>
    <w:basedOn w:val="Normal"/>
    <w:next w:val="Normal"/>
    <w:link w:val="Heading7Char"/>
    <w:uiPriority w:val="9"/>
    <w:unhideWhenUsed/>
    <w:qFormat/>
    <w:rsid w:val="003C3C8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C3C8D"/>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3C3C8D"/>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229"/>
    <w:rPr>
      <w:rFonts w:ascii="Arial" w:eastAsiaTheme="majorEastAsia" w:hAnsi="Arial" w:cs="Arial"/>
      <w:b/>
      <w:bCs/>
      <w:color w:val="31849B" w:themeColor="accent5" w:themeShade="BF"/>
      <w:sz w:val="20"/>
      <w:szCs w:val="20"/>
    </w:rPr>
  </w:style>
  <w:style w:type="character" w:customStyle="1" w:styleId="Heading2Char">
    <w:name w:val="Heading 2 Char"/>
    <w:basedOn w:val="DefaultParagraphFont"/>
    <w:link w:val="Heading2"/>
    <w:uiPriority w:val="9"/>
    <w:qFormat/>
    <w:rsid w:val="00727229"/>
    <w:rPr>
      <w:rFonts w:ascii="Arial" w:eastAsiaTheme="majorEastAsia" w:hAnsi="Arial" w:cs="Arial"/>
      <w:bCs/>
      <w:color w:val="31849B" w:themeColor="accent5" w:themeShade="BF"/>
      <w:sz w:val="20"/>
      <w:szCs w:val="20"/>
    </w:rPr>
  </w:style>
  <w:style w:type="character" w:customStyle="1" w:styleId="Heading3Char">
    <w:name w:val="Heading 3 Char"/>
    <w:basedOn w:val="DefaultParagraphFont"/>
    <w:link w:val="Heading3"/>
    <w:uiPriority w:val="9"/>
    <w:qFormat/>
    <w:rsid w:val="00727229"/>
    <w:rPr>
      <w:rFonts w:ascii="Arial" w:eastAsiaTheme="majorEastAsia" w:hAnsi="Arial" w:cs="Arial"/>
      <w:bCs/>
      <w:color w:val="E36C0A" w:themeColor="accent6" w:themeShade="BF"/>
      <w:sz w:val="20"/>
      <w:szCs w:val="20"/>
    </w:rPr>
  </w:style>
  <w:style w:type="character" w:customStyle="1" w:styleId="Heading4Char">
    <w:name w:val="Heading 4 Char"/>
    <w:basedOn w:val="DefaultParagraphFont"/>
    <w:link w:val="Heading4"/>
    <w:uiPriority w:val="9"/>
    <w:rsid w:val="00526642"/>
    <w:rPr>
      <w:rFonts w:asciiTheme="majorHAnsi" w:eastAsiaTheme="majorEastAsia" w:hAnsiTheme="majorHAnsi" w:cstheme="majorBidi"/>
      <w:b/>
      <w:bCs/>
      <w:i/>
      <w:iCs/>
      <w:color w:val="E36C0A" w:themeColor="accent6" w:themeShade="BF"/>
      <w:sz w:val="20"/>
      <w:szCs w:val="20"/>
    </w:rPr>
  </w:style>
  <w:style w:type="character" w:customStyle="1" w:styleId="Heading5Char">
    <w:name w:val="Heading 5 Char"/>
    <w:basedOn w:val="DefaultParagraphFont"/>
    <w:link w:val="Heading5"/>
    <w:uiPriority w:val="9"/>
    <w:qFormat/>
    <w:rsid w:val="00526642"/>
    <w:rPr>
      <w:rFonts w:asciiTheme="majorHAnsi" w:eastAsiaTheme="majorEastAsia" w:hAnsiTheme="majorHAnsi" w:cstheme="majorBidi"/>
      <w:color w:val="E36C0A" w:themeColor="accent6" w:themeShade="BF"/>
      <w:sz w:val="20"/>
      <w:szCs w:val="20"/>
    </w:rPr>
  </w:style>
  <w:style w:type="character" w:customStyle="1" w:styleId="Heading6Char">
    <w:name w:val="Heading 6 Char"/>
    <w:basedOn w:val="DefaultParagraphFont"/>
    <w:link w:val="Heading6"/>
    <w:uiPriority w:val="9"/>
    <w:semiHidden/>
    <w:rsid w:val="00526642"/>
    <w:rPr>
      <w:rFonts w:asciiTheme="majorHAnsi" w:eastAsiaTheme="majorEastAsia" w:hAnsiTheme="majorHAnsi" w:cstheme="majorBidi"/>
      <w:i/>
      <w:iCs/>
      <w:color w:val="E36C0A" w:themeColor="accent6" w:themeShade="BF"/>
      <w:sz w:val="20"/>
      <w:szCs w:val="20"/>
    </w:rPr>
  </w:style>
  <w:style w:type="character" w:customStyle="1" w:styleId="Heading7Char">
    <w:name w:val="Heading 7 Char"/>
    <w:basedOn w:val="DefaultParagraphFont"/>
    <w:link w:val="Heading7"/>
    <w:uiPriority w:val="9"/>
    <w:semiHidden/>
    <w:rsid w:val="003C3C8D"/>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C3C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3C8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C3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C8D"/>
  </w:style>
  <w:style w:type="paragraph" w:styleId="Footer">
    <w:name w:val="footer"/>
    <w:basedOn w:val="Normal"/>
    <w:link w:val="FooterChar"/>
    <w:uiPriority w:val="99"/>
    <w:unhideWhenUsed/>
    <w:rsid w:val="003C3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C8D"/>
  </w:style>
  <w:style w:type="paragraph" w:styleId="BalloonText">
    <w:name w:val="Balloon Text"/>
    <w:basedOn w:val="Normal"/>
    <w:link w:val="BalloonTextChar"/>
    <w:uiPriority w:val="99"/>
    <w:semiHidden/>
    <w:unhideWhenUsed/>
    <w:rsid w:val="003C3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C8D"/>
    <w:rPr>
      <w:rFonts w:ascii="Tahoma" w:hAnsi="Tahoma" w:cs="Tahoma"/>
      <w:sz w:val="16"/>
      <w:szCs w:val="16"/>
    </w:rPr>
  </w:style>
  <w:style w:type="table" w:styleId="TableGrid">
    <w:name w:val="Table Grid"/>
    <w:basedOn w:val="TableNormal"/>
    <w:uiPriority w:val="59"/>
    <w:qFormat/>
    <w:rsid w:val="003C3C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C3C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3C8D"/>
    <w:rPr>
      <w:rFonts w:ascii="Tahoma" w:hAnsi="Tahoma" w:cs="Tahoma"/>
      <w:sz w:val="16"/>
      <w:szCs w:val="16"/>
    </w:rPr>
  </w:style>
  <w:style w:type="paragraph" w:styleId="ListParagraph">
    <w:name w:val="List Paragraph"/>
    <w:aliases w:val="Heading33,Head 5,Caption 2,t"/>
    <w:basedOn w:val="Normal"/>
    <w:link w:val="ListParagraphChar"/>
    <w:uiPriority w:val="34"/>
    <w:qFormat/>
    <w:rsid w:val="00E03FBD"/>
    <w:pPr>
      <w:ind w:left="720"/>
      <w:contextualSpacing/>
    </w:pPr>
  </w:style>
  <w:style w:type="paragraph" w:styleId="TOCHeading">
    <w:name w:val="TOC Heading"/>
    <w:basedOn w:val="Heading1"/>
    <w:next w:val="Normal"/>
    <w:uiPriority w:val="39"/>
    <w:unhideWhenUsed/>
    <w:qFormat/>
    <w:rsid w:val="00E03FBD"/>
    <w:pPr>
      <w:numPr>
        <w:numId w:val="0"/>
      </w:numPr>
      <w:outlineLvl w:val="9"/>
    </w:pPr>
  </w:style>
  <w:style w:type="paragraph" w:styleId="TOC1">
    <w:name w:val="toc 1"/>
    <w:basedOn w:val="Normal"/>
    <w:next w:val="Normal"/>
    <w:autoRedefine/>
    <w:uiPriority w:val="39"/>
    <w:unhideWhenUsed/>
    <w:rsid w:val="00E03FBD"/>
    <w:pPr>
      <w:spacing w:after="100"/>
    </w:pPr>
  </w:style>
  <w:style w:type="character" w:styleId="Hyperlink">
    <w:name w:val="Hyperlink"/>
    <w:basedOn w:val="DefaultParagraphFont"/>
    <w:uiPriority w:val="99"/>
    <w:unhideWhenUsed/>
    <w:rsid w:val="00E03FBD"/>
    <w:rPr>
      <w:color w:val="0000FF" w:themeColor="hyperlink"/>
      <w:u w:val="single"/>
    </w:rPr>
  </w:style>
  <w:style w:type="paragraph" w:styleId="TOC2">
    <w:name w:val="toc 2"/>
    <w:basedOn w:val="Normal"/>
    <w:next w:val="Normal"/>
    <w:autoRedefine/>
    <w:uiPriority w:val="39"/>
    <w:unhideWhenUsed/>
    <w:rsid w:val="00BE2B3F"/>
    <w:pPr>
      <w:spacing w:after="100"/>
      <w:ind w:left="220"/>
    </w:pPr>
  </w:style>
  <w:style w:type="paragraph" w:styleId="TOC3">
    <w:name w:val="toc 3"/>
    <w:basedOn w:val="Normal"/>
    <w:next w:val="Normal"/>
    <w:autoRedefine/>
    <w:uiPriority w:val="39"/>
    <w:unhideWhenUsed/>
    <w:rsid w:val="00BE2B3F"/>
    <w:pPr>
      <w:spacing w:after="100"/>
      <w:ind w:left="440"/>
    </w:pPr>
  </w:style>
  <w:style w:type="character" w:styleId="PlaceholderText">
    <w:name w:val="Placeholder Text"/>
    <w:basedOn w:val="DefaultParagraphFont"/>
    <w:uiPriority w:val="99"/>
    <w:semiHidden/>
    <w:rsid w:val="002F3AC5"/>
    <w:rPr>
      <w:color w:val="808080"/>
    </w:rPr>
  </w:style>
  <w:style w:type="paragraph" w:styleId="TOC4">
    <w:name w:val="toc 4"/>
    <w:basedOn w:val="Normal"/>
    <w:next w:val="Normal"/>
    <w:autoRedefine/>
    <w:uiPriority w:val="39"/>
    <w:unhideWhenUsed/>
    <w:rsid w:val="0027594E"/>
    <w:pPr>
      <w:spacing w:after="100"/>
      <w:ind w:left="660"/>
    </w:pPr>
    <w:rPr>
      <w:rFonts w:eastAsiaTheme="minorEastAsia"/>
    </w:rPr>
  </w:style>
  <w:style w:type="paragraph" w:styleId="TOC5">
    <w:name w:val="toc 5"/>
    <w:basedOn w:val="Normal"/>
    <w:next w:val="Normal"/>
    <w:autoRedefine/>
    <w:uiPriority w:val="39"/>
    <w:unhideWhenUsed/>
    <w:rsid w:val="0027594E"/>
    <w:pPr>
      <w:spacing w:after="100"/>
      <w:ind w:left="880"/>
    </w:pPr>
    <w:rPr>
      <w:rFonts w:eastAsiaTheme="minorEastAsia"/>
    </w:rPr>
  </w:style>
  <w:style w:type="paragraph" w:styleId="TOC6">
    <w:name w:val="toc 6"/>
    <w:basedOn w:val="Normal"/>
    <w:next w:val="Normal"/>
    <w:autoRedefine/>
    <w:uiPriority w:val="39"/>
    <w:unhideWhenUsed/>
    <w:rsid w:val="0027594E"/>
    <w:pPr>
      <w:spacing w:after="100"/>
      <w:ind w:left="1100"/>
    </w:pPr>
    <w:rPr>
      <w:rFonts w:eastAsiaTheme="minorEastAsia"/>
    </w:rPr>
  </w:style>
  <w:style w:type="paragraph" w:styleId="TOC7">
    <w:name w:val="toc 7"/>
    <w:basedOn w:val="Normal"/>
    <w:next w:val="Normal"/>
    <w:autoRedefine/>
    <w:uiPriority w:val="39"/>
    <w:unhideWhenUsed/>
    <w:rsid w:val="0027594E"/>
    <w:pPr>
      <w:spacing w:after="100"/>
      <w:ind w:left="1320"/>
    </w:pPr>
    <w:rPr>
      <w:rFonts w:eastAsiaTheme="minorEastAsia"/>
    </w:rPr>
  </w:style>
  <w:style w:type="paragraph" w:styleId="TOC8">
    <w:name w:val="toc 8"/>
    <w:basedOn w:val="Normal"/>
    <w:next w:val="Normal"/>
    <w:autoRedefine/>
    <w:uiPriority w:val="39"/>
    <w:unhideWhenUsed/>
    <w:rsid w:val="0027594E"/>
    <w:pPr>
      <w:spacing w:after="100"/>
      <w:ind w:left="1540"/>
    </w:pPr>
    <w:rPr>
      <w:rFonts w:eastAsiaTheme="minorEastAsia"/>
    </w:rPr>
  </w:style>
  <w:style w:type="paragraph" w:styleId="TOC9">
    <w:name w:val="toc 9"/>
    <w:basedOn w:val="Normal"/>
    <w:next w:val="Normal"/>
    <w:autoRedefine/>
    <w:uiPriority w:val="39"/>
    <w:unhideWhenUsed/>
    <w:rsid w:val="0027594E"/>
    <w:pPr>
      <w:spacing w:after="100"/>
      <w:ind w:left="1760"/>
    </w:pPr>
    <w:rPr>
      <w:rFonts w:eastAsiaTheme="minorEastAsia"/>
    </w:rPr>
  </w:style>
  <w:style w:type="paragraph" w:customStyle="1" w:styleId="Sysout">
    <w:name w:val="Sysout"/>
    <w:basedOn w:val="Normal"/>
    <w:link w:val="SysoutChar"/>
    <w:qFormat/>
    <w:rsid w:val="00F36407"/>
    <w:pPr>
      <w:spacing w:after="0"/>
    </w:pPr>
    <w:rPr>
      <w:rFonts w:ascii="Courier New" w:hAnsi="Courier New" w:cs="Courier New"/>
      <w:sz w:val="16"/>
      <w:szCs w:val="16"/>
    </w:rPr>
  </w:style>
  <w:style w:type="character" w:customStyle="1" w:styleId="SysoutChar">
    <w:name w:val="Sysout Char"/>
    <w:basedOn w:val="DefaultParagraphFont"/>
    <w:link w:val="Sysout"/>
    <w:rsid w:val="00F36407"/>
    <w:rPr>
      <w:rFonts w:ascii="Courier New" w:hAnsi="Courier New" w:cs="Courier New"/>
      <w:sz w:val="16"/>
      <w:szCs w:val="16"/>
    </w:rPr>
  </w:style>
  <w:style w:type="character" w:styleId="HTMLTypewriter">
    <w:name w:val="HTML Typewriter"/>
    <w:uiPriority w:val="99"/>
    <w:semiHidden/>
    <w:unhideWhenUsed/>
    <w:rsid w:val="00390F0B"/>
    <w:rPr>
      <w:rFonts w:ascii="Courier New" w:eastAsia="Calibri" w:hAnsi="Courier New" w:cs="Courier New" w:hint="default"/>
      <w:sz w:val="20"/>
      <w:szCs w:val="20"/>
    </w:rPr>
  </w:style>
  <w:style w:type="paragraph" w:styleId="Caption">
    <w:name w:val="caption"/>
    <w:basedOn w:val="Normal"/>
    <w:next w:val="Normal"/>
    <w:uiPriority w:val="35"/>
    <w:unhideWhenUsed/>
    <w:qFormat/>
    <w:rsid w:val="00390F0B"/>
    <w:pPr>
      <w:spacing w:line="240" w:lineRule="auto"/>
    </w:pPr>
    <w:rPr>
      <w:b/>
      <w:bCs/>
      <w:color w:val="4F81BD" w:themeColor="accent1"/>
      <w:sz w:val="18"/>
      <w:szCs w:val="18"/>
    </w:rPr>
  </w:style>
  <w:style w:type="paragraph" w:customStyle="1" w:styleId="Preparedfor">
    <w:name w:val="Prepared_for"/>
    <w:basedOn w:val="Normal"/>
    <w:semiHidden/>
    <w:rsid w:val="00390F0B"/>
    <w:pPr>
      <w:suppressAutoHyphens/>
      <w:spacing w:after="0" w:line="240" w:lineRule="auto"/>
    </w:pPr>
    <w:rPr>
      <w:rFonts w:ascii="Tahoma" w:eastAsia="Times New Roman" w:hAnsi="Tahoma" w:cs="Tahoma"/>
      <w:bCs/>
      <w:sz w:val="40"/>
      <w:szCs w:val="40"/>
      <w:lang w:eastAsia="ar-SA"/>
    </w:rPr>
  </w:style>
  <w:style w:type="paragraph" w:styleId="BodyText3">
    <w:name w:val="Body Text 3"/>
    <w:basedOn w:val="Normal"/>
    <w:link w:val="BodyText3Char"/>
    <w:unhideWhenUsed/>
    <w:rsid w:val="00D143ED"/>
    <w:pPr>
      <w:snapToGrid w:val="0"/>
      <w:spacing w:after="0" w:line="240" w:lineRule="auto"/>
      <w:jc w:val="both"/>
    </w:pPr>
    <w:rPr>
      <w:rFonts w:ascii="Trebuchet MS" w:eastAsia="Times New Roman" w:hAnsi="Trebuchet MS" w:cs="Times New Roman"/>
      <w:color w:val="0000FF"/>
      <w:sz w:val="17"/>
      <w:szCs w:val="16"/>
      <w:lang w:val="en-AU"/>
    </w:rPr>
  </w:style>
  <w:style w:type="character" w:customStyle="1" w:styleId="BodyText3Char">
    <w:name w:val="Body Text 3 Char"/>
    <w:basedOn w:val="DefaultParagraphFont"/>
    <w:link w:val="BodyText3"/>
    <w:rsid w:val="00D143ED"/>
    <w:rPr>
      <w:rFonts w:ascii="Trebuchet MS" w:eastAsia="Times New Roman" w:hAnsi="Trebuchet MS" w:cs="Times New Roman"/>
      <w:color w:val="0000FF"/>
      <w:sz w:val="17"/>
      <w:szCs w:val="16"/>
      <w:lang w:val="en-AU"/>
    </w:rPr>
  </w:style>
  <w:style w:type="table" w:customStyle="1" w:styleId="TableGrid1">
    <w:name w:val="Table Grid1"/>
    <w:basedOn w:val="TableNormal"/>
    <w:next w:val="TableGrid"/>
    <w:uiPriority w:val="59"/>
    <w:rsid w:val="00E4798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2404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240456"/>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basedOn w:val="DefaultParagraphFont"/>
    <w:uiPriority w:val="99"/>
    <w:semiHidden/>
    <w:unhideWhenUsed/>
    <w:rsid w:val="002059E6"/>
    <w:rPr>
      <w:sz w:val="16"/>
      <w:szCs w:val="16"/>
    </w:rPr>
  </w:style>
  <w:style w:type="paragraph" w:styleId="CommentText">
    <w:name w:val="annotation text"/>
    <w:basedOn w:val="Normal"/>
    <w:link w:val="CommentTextChar"/>
    <w:uiPriority w:val="99"/>
    <w:semiHidden/>
    <w:unhideWhenUsed/>
    <w:rsid w:val="002059E6"/>
    <w:pPr>
      <w:spacing w:line="240" w:lineRule="auto"/>
    </w:pPr>
  </w:style>
  <w:style w:type="character" w:customStyle="1" w:styleId="CommentTextChar">
    <w:name w:val="Comment Text Char"/>
    <w:basedOn w:val="DefaultParagraphFont"/>
    <w:link w:val="CommentText"/>
    <w:uiPriority w:val="99"/>
    <w:semiHidden/>
    <w:rsid w:val="002059E6"/>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2059E6"/>
    <w:rPr>
      <w:b/>
      <w:bCs/>
    </w:rPr>
  </w:style>
  <w:style w:type="character" w:customStyle="1" w:styleId="CommentSubjectChar">
    <w:name w:val="Comment Subject Char"/>
    <w:basedOn w:val="CommentTextChar"/>
    <w:link w:val="CommentSubject"/>
    <w:uiPriority w:val="99"/>
    <w:semiHidden/>
    <w:rsid w:val="002059E6"/>
    <w:rPr>
      <w:rFonts w:ascii="Arial" w:hAnsi="Arial" w:cs="Arial"/>
      <w:b/>
      <w:bCs/>
      <w:sz w:val="20"/>
      <w:szCs w:val="20"/>
    </w:rPr>
  </w:style>
  <w:style w:type="paragraph" w:customStyle="1" w:styleId="Tabletext">
    <w:name w:val="Tabletext"/>
    <w:basedOn w:val="Normal"/>
    <w:autoRedefine/>
    <w:qFormat/>
    <w:rsid w:val="00E609B7"/>
    <w:pPr>
      <w:spacing w:before="40" w:after="40" w:line="240" w:lineRule="auto"/>
    </w:pPr>
    <w:rPr>
      <w:rFonts w:eastAsia="Times New Roman" w:cs="Times New Roman"/>
      <w:sz w:val="18"/>
    </w:rPr>
  </w:style>
  <w:style w:type="paragraph" w:customStyle="1" w:styleId="Tablehead1">
    <w:name w:val="Tablehead1"/>
    <w:basedOn w:val="Normal"/>
    <w:qFormat/>
    <w:rsid w:val="00E609B7"/>
    <w:pPr>
      <w:keepNext/>
      <w:spacing w:before="60" w:after="60" w:line="240" w:lineRule="auto"/>
      <w:jc w:val="center"/>
    </w:pPr>
    <w:rPr>
      <w:rFonts w:ascii="Arial Bold" w:eastAsia="Times New Roman" w:hAnsi="Arial Bold" w:cs="Times New Roman"/>
      <w:b/>
      <w:bCs/>
      <w:color w:val="FFFFFF"/>
      <w:sz w:val="18"/>
    </w:rPr>
  </w:style>
  <w:style w:type="paragraph" w:customStyle="1" w:styleId="Tablebullet">
    <w:name w:val="Tablebullet"/>
    <w:basedOn w:val="Tabletext"/>
    <w:qFormat/>
    <w:rsid w:val="00E609B7"/>
    <w:pPr>
      <w:numPr>
        <w:numId w:val="3"/>
      </w:numPr>
      <w:spacing w:before="20" w:after="20"/>
      <w:ind w:left="216" w:hanging="216"/>
    </w:pPr>
  </w:style>
  <w:style w:type="paragraph" w:customStyle="1" w:styleId="Instructions">
    <w:name w:val="Instructions"/>
    <w:basedOn w:val="Normal"/>
    <w:next w:val="Normal"/>
    <w:qFormat/>
    <w:rsid w:val="00E609B7"/>
    <w:pPr>
      <w:spacing w:after="120" w:line="240" w:lineRule="auto"/>
    </w:pPr>
    <w:rPr>
      <w:rFonts w:eastAsia="Times" w:cs="Times New Roman"/>
      <w:color w:val="0000FF"/>
    </w:rPr>
  </w:style>
  <w:style w:type="paragraph" w:customStyle="1" w:styleId="Tablebullet2">
    <w:name w:val="Tablebullet2"/>
    <w:basedOn w:val="Tablebullet"/>
    <w:rsid w:val="00E609B7"/>
    <w:pPr>
      <w:numPr>
        <w:numId w:val="4"/>
      </w:numPr>
    </w:pPr>
  </w:style>
  <w:style w:type="paragraph" w:styleId="Revision">
    <w:name w:val="Revision"/>
    <w:hidden/>
    <w:uiPriority w:val="99"/>
    <w:semiHidden/>
    <w:rsid w:val="00E609B7"/>
    <w:pPr>
      <w:spacing w:after="0" w:line="240" w:lineRule="auto"/>
    </w:pPr>
    <w:rPr>
      <w:rFonts w:ascii="Arial" w:hAnsi="Arial" w:cs="Arial"/>
      <w:sz w:val="20"/>
      <w:szCs w:val="20"/>
    </w:rPr>
  </w:style>
  <w:style w:type="character" w:customStyle="1" w:styleId="UnresolvedMention">
    <w:name w:val="Unresolved Mention"/>
    <w:basedOn w:val="DefaultParagraphFont"/>
    <w:uiPriority w:val="99"/>
    <w:semiHidden/>
    <w:unhideWhenUsed/>
    <w:rsid w:val="00E609B7"/>
    <w:rPr>
      <w:color w:val="605E5C"/>
      <w:shd w:val="clear" w:color="auto" w:fill="E1DFDD"/>
    </w:rPr>
  </w:style>
  <w:style w:type="paragraph" w:customStyle="1" w:styleId="Default">
    <w:name w:val="Default"/>
    <w:rsid w:val="004F7598"/>
    <w:pPr>
      <w:autoSpaceDE w:val="0"/>
      <w:autoSpaceDN w:val="0"/>
      <w:adjustRightInd w:val="0"/>
      <w:spacing w:after="0" w:line="240" w:lineRule="auto"/>
    </w:pPr>
    <w:rPr>
      <w:rFonts w:ascii="Arial" w:hAnsi="Arial" w:cs="Arial"/>
      <w:color w:val="000000"/>
      <w:sz w:val="24"/>
      <w:szCs w:val="24"/>
    </w:rPr>
  </w:style>
  <w:style w:type="paragraph" w:styleId="Title">
    <w:name w:val="Title"/>
    <w:basedOn w:val="Normal"/>
    <w:next w:val="Normal"/>
    <w:link w:val="TitleChar"/>
    <w:uiPriority w:val="10"/>
    <w:qFormat/>
    <w:rsid w:val="00CB11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1F2"/>
    <w:rPr>
      <w:rFonts w:asciiTheme="majorHAnsi" w:eastAsiaTheme="majorEastAsia" w:hAnsiTheme="majorHAnsi" w:cstheme="majorBidi"/>
      <w:spacing w:val="-10"/>
      <w:kern w:val="28"/>
      <w:sz w:val="56"/>
      <w:szCs w:val="56"/>
    </w:rPr>
  </w:style>
  <w:style w:type="character" w:customStyle="1" w:styleId="ListParagraphChar">
    <w:name w:val="List Paragraph Char"/>
    <w:aliases w:val="Heading33 Char,Head 5 Char,Caption 2 Char,t Char"/>
    <w:link w:val="ListParagraph"/>
    <w:uiPriority w:val="34"/>
    <w:qFormat/>
    <w:rsid w:val="00EA1698"/>
    <w:rPr>
      <w:rFonts w:ascii="Arial" w:hAnsi="Arial" w:cs="Arial"/>
      <w:sz w:val="20"/>
      <w:szCs w:val="20"/>
    </w:rPr>
  </w:style>
  <w:style w:type="paragraph" w:styleId="HTMLPreformatted">
    <w:name w:val="HTML Preformatted"/>
    <w:basedOn w:val="Normal"/>
    <w:link w:val="HTMLPreformattedChar"/>
    <w:uiPriority w:val="99"/>
    <w:unhideWhenUsed/>
    <w:rsid w:val="00F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D" w:eastAsia="en-ID"/>
    </w:rPr>
  </w:style>
  <w:style w:type="character" w:customStyle="1" w:styleId="HTMLPreformattedChar">
    <w:name w:val="HTML Preformatted Char"/>
    <w:basedOn w:val="DefaultParagraphFont"/>
    <w:link w:val="HTMLPreformatted"/>
    <w:uiPriority w:val="99"/>
    <w:rsid w:val="00FB6495"/>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FB6495"/>
    <w:rPr>
      <w:rFonts w:ascii="Courier New" w:eastAsia="Times New Roman" w:hAnsi="Courier New" w:cs="Courier New"/>
      <w:sz w:val="20"/>
      <w:szCs w:val="20"/>
    </w:rPr>
  </w:style>
  <w:style w:type="character" w:customStyle="1" w:styleId="json-key">
    <w:name w:val="json-key"/>
    <w:basedOn w:val="DefaultParagraphFont"/>
    <w:rsid w:val="00FB6495"/>
  </w:style>
  <w:style w:type="character" w:customStyle="1" w:styleId="json-string">
    <w:name w:val="json-string"/>
    <w:basedOn w:val="DefaultParagraphFont"/>
    <w:rsid w:val="00FB6495"/>
  </w:style>
  <w:style w:type="character" w:customStyle="1" w:styleId="json-value">
    <w:name w:val="json-value"/>
    <w:basedOn w:val="DefaultParagraphFont"/>
    <w:rsid w:val="00FB6495"/>
  </w:style>
</w:styles>
</file>

<file path=word/webSettings.xml><?xml version="1.0" encoding="utf-8"?>
<w:webSettings xmlns:r="http://schemas.openxmlformats.org/officeDocument/2006/relationships" xmlns:w="http://schemas.openxmlformats.org/wordprocessingml/2006/main">
  <w:divs>
    <w:div w:id="144973597">
      <w:bodyDiv w:val="1"/>
      <w:marLeft w:val="0"/>
      <w:marRight w:val="0"/>
      <w:marTop w:val="0"/>
      <w:marBottom w:val="0"/>
      <w:divBdr>
        <w:top w:val="none" w:sz="0" w:space="0" w:color="auto"/>
        <w:left w:val="none" w:sz="0" w:space="0" w:color="auto"/>
        <w:bottom w:val="none" w:sz="0" w:space="0" w:color="auto"/>
        <w:right w:val="none" w:sz="0" w:space="0" w:color="auto"/>
      </w:divBdr>
    </w:div>
    <w:div w:id="313609456">
      <w:bodyDiv w:val="1"/>
      <w:marLeft w:val="0"/>
      <w:marRight w:val="0"/>
      <w:marTop w:val="0"/>
      <w:marBottom w:val="0"/>
      <w:divBdr>
        <w:top w:val="none" w:sz="0" w:space="0" w:color="auto"/>
        <w:left w:val="none" w:sz="0" w:space="0" w:color="auto"/>
        <w:bottom w:val="none" w:sz="0" w:space="0" w:color="auto"/>
        <w:right w:val="none" w:sz="0" w:space="0" w:color="auto"/>
      </w:divBdr>
      <w:divsChild>
        <w:div w:id="1278829402">
          <w:marLeft w:val="0"/>
          <w:marRight w:val="0"/>
          <w:marTop w:val="0"/>
          <w:marBottom w:val="0"/>
          <w:divBdr>
            <w:top w:val="none" w:sz="0" w:space="0" w:color="auto"/>
            <w:left w:val="none" w:sz="0" w:space="0" w:color="auto"/>
            <w:bottom w:val="none" w:sz="0" w:space="0" w:color="auto"/>
            <w:right w:val="none" w:sz="0" w:space="0" w:color="auto"/>
          </w:divBdr>
        </w:div>
      </w:divsChild>
    </w:div>
    <w:div w:id="423654583">
      <w:bodyDiv w:val="1"/>
      <w:marLeft w:val="0"/>
      <w:marRight w:val="0"/>
      <w:marTop w:val="0"/>
      <w:marBottom w:val="0"/>
      <w:divBdr>
        <w:top w:val="none" w:sz="0" w:space="0" w:color="auto"/>
        <w:left w:val="none" w:sz="0" w:space="0" w:color="auto"/>
        <w:bottom w:val="none" w:sz="0" w:space="0" w:color="auto"/>
        <w:right w:val="none" w:sz="0" w:space="0" w:color="auto"/>
      </w:divBdr>
    </w:div>
    <w:div w:id="616066575">
      <w:bodyDiv w:val="1"/>
      <w:marLeft w:val="0"/>
      <w:marRight w:val="0"/>
      <w:marTop w:val="0"/>
      <w:marBottom w:val="0"/>
      <w:divBdr>
        <w:top w:val="none" w:sz="0" w:space="0" w:color="auto"/>
        <w:left w:val="none" w:sz="0" w:space="0" w:color="auto"/>
        <w:bottom w:val="none" w:sz="0" w:space="0" w:color="auto"/>
        <w:right w:val="none" w:sz="0" w:space="0" w:color="auto"/>
      </w:divBdr>
    </w:div>
    <w:div w:id="649092807">
      <w:bodyDiv w:val="1"/>
      <w:marLeft w:val="0"/>
      <w:marRight w:val="0"/>
      <w:marTop w:val="0"/>
      <w:marBottom w:val="0"/>
      <w:divBdr>
        <w:top w:val="none" w:sz="0" w:space="0" w:color="auto"/>
        <w:left w:val="none" w:sz="0" w:space="0" w:color="auto"/>
        <w:bottom w:val="none" w:sz="0" w:space="0" w:color="auto"/>
        <w:right w:val="none" w:sz="0" w:space="0" w:color="auto"/>
      </w:divBdr>
    </w:div>
    <w:div w:id="758717057">
      <w:bodyDiv w:val="1"/>
      <w:marLeft w:val="0"/>
      <w:marRight w:val="0"/>
      <w:marTop w:val="0"/>
      <w:marBottom w:val="0"/>
      <w:divBdr>
        <w:top w:val="none" w:sz="0" w:space="0" w:color="auto"/>
        <w:left w:val="none" w:sz="0" w:space="0" w:color="auto"/>
        <w:bottom w:val="none" w:sz="0" w:space="0" w:color="auto"/>
        <w:right w:val="none" w:sz="0" w:space="0" w:color="auto"/>
      </w:divBdr>
    </w:div>
    <w:div w:id="795686885">
      <w:bodyDiv w:val="1"/>
      <w:marLeft w:val="0"/>
      <w:marRight w:val="0"/>
      <w:marTop w:val="0"/>
      <w:marBottom w:val="0"/>
      <w:divBdr>
        <w:top w:val="none" w:sz="0" w:space="0" w:color="auto"/>
        <w:left w:val="none" w:sz="0" w:space="0" w:color="auto"/>
        <w:bottom w:val="none" w:sz="0" w:space="0" w:color="auto"/>
        <w:right w:val="none" w:sz="0" w:space="0" w:color="auto"/>
      </w:divBdr>
    </w:div>
    <w:div w:id="807012934">
      <w:bodyDiv w:val="1"/>
      <w:marLeft w:val="0"/>
      <w:marRight w:val="0"/>
      <w:marTop w:val="0"/>
      <w:marBottom w:val="0"/>
      <w:divBdr>
        <w:top w:val="none" w:sz="0" w:space="0" w:color="auto"/>
        <w:left w:val="none" w:sz="0" w:space="0" w:color="auto"/>
        <w:bottom w:val="none" w:sz="0" w:space="0" w:color="auto"/>
        <w:right w:val="none" w:sz="0" w:space="0" w:color="auto"/>
      </w:divBdr>
    </w:div>
    <w:div w:id="835342601">
      <w:bodyDiv w:val="1"/>
      <w:marLeft w:val="0"/>
      <w:marRight w:val="0"/>
      <w:marTop w:val="0"/>
      <w:marBottom w:val="0"/>
      <w:divBdr>
        <w:top w:val="none" w:sz="0" w:space="0" w:color="auto"/>
        <w:left w:val="none" w:sz="0" w:space="0" w:color="auto"/>
        <w:bottom w:val="none" w:sz="0" w:space="0" w:color="auto"/>
        <w:right w:val="none" w:sz="0" w:space="0" w:color="auto"/>
      </w:divBdr>
    </w:div>
    <w:div w:id="991175619">
      <w:bodyDiv w:val="1"/>
      <w:marLeft w:val="0"/>
      <w:marRight w:val="0"/>
      <w:marTop w:val="0"/>
      <w:marBottom w:val="0"/>
      <w:divBdr>
        <w:top w:val="none" w:sz="0" w:space="0" w:color="auto"/>
        <w:left w:val="none" w:sz="0" w:space="0" w:color="auto"/>
        <w:bottom w:val="none" w:sz="0" w:space="0" w:color="auto"/>
        <w:right w:val="none" w:sz="0" w:space="0" w:color="auto"/>
      </w:divBdr>
    </w:div>
    <w:div w:id="1013604230">
      <w:bodyDiv w:val="1"/>
      <w:marLeft w:val="0"/>
      <w:marRight w:val="0"/>
      <w:marTop w:val="0"/>
      <w:marBottom w:val="0"/>
      <w:divBdr>
        <w:top w:val="none" w:sz="0" w:space="0" w:color="auto"/>
        <w:left w:val="none" w:sz="0" w:space="0" w:color="auto"/>
        <w:bottom w:val="none" w:sz="0" w:space="0" w:color="auto"/>
        <w:right w:val="none" w:sz="0" w:space="0" w:color="auto"/>
      </w:divBdr>
    </w:div>
    <w:div w:id="1123114218">
      <w:bodyDiv w:val="1"/>
      <w:marLeft w:val="0"/>
      <w:marRight w:val="0"/>
      <w:marTop w:val="0"/>
      <w:marBottom w:val="0"/>
      <w:divBdr>
        <w:top w:val="none" w:sz="0" w:space="0" w:color="auto"/>
        <w:left w:val="none" w:sz="0" w:space="0" w:color="auto"/>
        <w:bottom w:val="none" w:sz="0" w:space="0" w:color="auto"/>
        <w:right w:val="none" w:sz="0" w:space="0" w:color="auto"/>
      </w:divBdr>
    </w:div>
    <w:div w:id="1187597682">
      <w:bodyDiv w:val="1"/>
      <w:marLeft w:val="0"/>
      <w:marRight w:val="0"/>
      <w:marTop w:val="0"/>
      <w:marBottom w:val="0"/>
      <w:divBdr>
        <w:top w:val="none" w:sz="0" w:space="0" w:color="auto"/>
        <w:left w:val="none" w:sz="0" w:space="0" w:color="auto"/>
        <w:bottom w:val="none" w:sz="0" w:space="0" w:color="auto"/>
        <w:right w:val="none" w:sz="0" w:space="0" w:color="auto"/>
      </w:divBdr>
      <w:divsChild>
        <w:div w:id="887759349">
          <w:marLeft w:val="0"/>
          <w:marRight w:val="0"/>
          <w:marTop w:val="0"/>
          <w:marBottom w:val="0"/>
          <w:divBdr>
            <w:top w:val="none" w:sz="0" w:space="0" w:color="auto"/>
            <w:left w:val="none" w:sz="0" w:space="0" w:color="auto"/>
            <w:bottom w:val="none" w:sz="0" w:space="0" w:color="auto"/>
            <w:right w:val="none" w:sz="0" w:space="0" w:color="auto"/>
          </w:divBdr>
        </w:div>
      </w:divsChild>
    </w:div>
    <w:div w:id="1210801160">
      <w:bodyDiv w:val="1"/>
      <w:marLeft w:val="0"/>
      <w:marRight w:val="0"/>
      <w:marTop w:val="0"/>
      <w:marBottom w:val="0"/>
      <w:divBdr>
        <w:top w:val="none" w:sz="0" w:space="0" w:color="auto"/>
        <w:left w:val="none" w:sz="0" w:space="0" w:color="auto"/>
        <w:bottom w:val="none" w:sz="0" w:space="0" w:color="auto"/>
        <w:right w:val="none" w:sz="0" w:space="0" w:color="auto"/>
      </w:divBdr>
    </w:div>
    <w:div w:id="1217277167">
      <w:bodyDiv w:val="1"/>
      <w:marLeft w:val="0"/>
      <w:marRight w:val="0"/>
      <w:marTop w:val="0"/>
      <w:marBottom w:val="0"/>
      <w:divBdr>
        <w:top w:val="none" w:sz="0" w:space="0" w:color="auto"/>
        <w:left w:val="none" w:sz="0" w:space="0" w:color="auto"/>
        <w:bottom w:val="none" w:sz="0" w:space="0" w:color="auto"/>
        <w:right w:val="none" w:sz="0" w:space="0" w:color="auto"/>
      </w:divBdr>
    </w:div>
    <w:div w:id="1283733815">
      <w:bodyDiv w:val="1"/>
      <w:marLeft w:val="0"/>
      <w:marRight w:val="0"/>
      <w:marTop w:val="0"/>
      <w:marBottom w:val="0"/>
      <w:divBdr>
        <w:top w:val="none" w:sz="0" w:space="0" w:color="auto"/>
        <w:left w:val="none" w:sz="0" w:space="0" w:color="auto"/>
        <w:bottom w:val="none" w:sz="0" w:space="0" w:color="auto"/>
        <w:right w:val="none" w:sz="0" w:space="0" w:color="auto"/>
      </w:divBdr>
    </w:div>
    <w:div w:id="1357584330">
      <w:bodyDiv w:val="1"/>
      <w:marLeft w:val="0"/>
      <w:marRight w:val="0"/>
      <w:marTop w:val="0"/>
      <w:marBottom w:val="0"/>
      <w:divBdr>
        <w:top w:val="none" w:sz="0" w:space="0" w:color="auto"/>
        <w:left w:val="none" w:sz="0" w:space="0" w:color="auto"/>
        <w:bottom w:val="none" w:sz="0" w:space="0" w:color="auto"/>
        <w:right w:val="none" w:sz="0" w:space="0" w:color="auto"/>
      </w:divBdr>
    </w:div>
    <w:div w:id="1459034909">
      <w:bodyDiv w:val="1"/>
      <w:marLeft w:val="0"/>
      <w:marRight w:val="0"/>
      <w:marTop w:val="0"/>
      <w:marBottom w:val="0"/>
      <w:divBdr>
        <w:top w:val="none" w:sz="0" w:space="0" w:color="auto"/>
        <w:left w:val="none" w:sz="0" w:space="0" w:color="auto"/>
        <w:bottom w:val="none" w:sz="0" w:space="0" w:color="auto"/>
        <w:right w:val="none" w:sz="0" w:space="0" w:color="auto"/>
      </w:divBdr>
      <w:divsChild>
        <w:div w:id="373313040">
          <w:marLeft w:val="0"/>
          <w:marRight w:val="0"/>
          <w:marTop w:val="0"/>
          <w:marBottom w:val="0"/>
          <w:divBdr>
            <w:top w:val="none" w:sz="0" w:space="0" w:color="auto"/>
            <w:left w:val="none" w:sz="0" w:space="0" w:color="auto"/>
            <w:bottom w:val="none" w:sz="0" w:space="0" w:color="auto"/>
            <w:right w:val="none" w:sz="0" w:space="0" w:color="auto"/>
          </w:divBdr>
        </w:div>
      </w:divsChild>
    </w:div>
    <w:div w:id="1771007218">
      <w:bodyDiv w:val="1"/>
      <w:marLeft w:val="0"/>
      <w:marRight w:val="0"/>
      <w:marTop w:val="0"/>
      <w:marBottom w:val="0"/>
      <w:divBdr>
        <w:top w:val="none" w:sz="0" w:space="0" w:color="auto"/>
        <w:left w:val="none" w:sz="0" w:space="0" w:color="auto"/>
        <w:bottom w:val="none" w:sz="0" w:space="0" w:color="auto"/>
        <w:right w:val="none" w:sz="0" w:space="0" w:color="auto"/>
      </w:divBdr>
    </w:div>
    <w:div w:id="1961917539">
      <w:bodyDiv w:val="1"/>
      <w:marLeft w:val="0"/>
      <w:marRight w:val="0"/>
      <w:marTop w:val="0"/>
      <w:marBottom w:val="0"/>
      <w:divBdr>
        <w:top w:val="none" w:sz="0" w:space="0" w:color="auto"/>
        <w:left w:val="none" w:sz="0" w:space="0" w:color="auto"/>
        <w:bottom w:val="none" w:sz="0" w:space="0" w:color="auto"/>
        <w:right w:val="none" w:sz="0" w:space="0" w:color="auto"/>
      </w:divBdr>
    </w:div>
    <w:div w:id="1972978652">
      <w:bodyDiv w:val="1"/>
      <w:marLeft w:val="0"/>
      <w:marRight w:val="0"/>
      <w:marTop w:val="0"/>
      <w:marBottom w:val="0"/>
      <w:divBdr>
        <w:top w:val="none" w:sz="0" w:space="0" w:color="auto"/>
        <w:left w:val="none" w:sz="0" w:space="0" w:color="auto"/>
        <w:bottom w:val="none" w:sz="0" w:space="0" w:color="auto"/>
        <w:right w:val="none" w:sz="0" w:space="0" w:color="auto"/>
      </w:divBdr>
    </w:div>
    <w:div w:id="2060547143">
      <w:bodyDiv w:val="1"/>
      <w:marLeft w:val="0"/>
      <w:marRight w:val="0"/>
      <w:marTop w:val="0"/>
      <w:marBottom w:val="0"/>
      <w:divBdr>
        <w:top w:val="none" w:sz="0" w:space="0" w:color="auto"/>
        <w:left w:val="none" w:sz="0" w:space="0" w:color="auto"/>
        <w:bottom w:val="none" w:sz="0" w:space="0" w:color="auto"/>
        <w:right w:val="none" w:sz="0" w:space="0" w:color="auto"/>
      </w:divBdr>
      <w:divsChild>
        <w:div w:id="642468816">
          <w:marLeft w:val="0"/>
          <w:marRight w:val="0"/>
          <w:marTop w:val="0"/>
          <w:marBottom w:val="0"/>
          <w:divBdr>
            <w:top w:val="none" w:sz="0" w:space="0" w:color="auto"/>
            <w:left w:val="none" w:sz="0" w:space="0" w:color="auto"/>
            <w:bottom w:val="none" w:sz="0" w:space="0" w:color="auto"/>
            <w:right w:val="none" w:sz="0" w:space="0" w:color="auto"/>
          </w:divBdr>
        </w:div>
      </w:divsChild>
    </w:div>
    <w:div w:id="210275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indrag\TQC\Projects\2015\TQC%20Process\Template%20of%20TQC%20UAT%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50B5B-39AD-4466-9748-F3511D08F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of TQC UAT Document.dotx</Template>
  <TotalTime>1242</TotalTime>
  <Pages>23</Pages>
  <Words>707</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QAS UAT Strategy Execution</vt:lpstr>
    </vt:vector>
  </TitlesOfParts>
  <Company>Hewlett-Packard</Company>
  <LinksUpToDate>false</LinksUpToDate>
  <CharactersWithSpaces>4734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QAS UAT Strategy Execution</dc:title>
  <dc:subject>DPLK SURE</dc:subject>
  <dc:creator>33483</dc:creator>
  <dc:description/>
  <cp:lastModifiedBy>DPLK</cp:lastModifiedBy>
  <cp:revision>27</cp:revision>
  <cp:lastPrinted>2022-07-19T07:51:00Z</cp:lastPrinted>
  <dcterms:created xsi:type="dcterms:W3CDTF">2022-12-16T10:37:00Z</dcterms:created>
  <dcterms:modified xsi:type="dcterms:W3CDTF">2023-03-21T08:35:00Z</dcterms:modified>
</cp:coreProperties>
</file>